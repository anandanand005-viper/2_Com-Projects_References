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1FDEF" w14:textId="77777777" w:rsidR="008D45E1" w:rsidRDefault="008D45E1" w:rsidP="008D45E1">
      <w:pPr>
        <w:pStyle w:val="Title"/>
      </w:pPr>
    </w:p>
    <w:p w14:paraId="4AD7C14B" w14:textId="77777777" w:rsidR="00E62FE7" w:rsidRDefault="00E62FE7" w:rsidP="008D45E1">
      <w:pPr>
        <w:pStyle w:val="Title"/>
      </w:pPr>
    </w:p>
    <w:p w14:paraId="521F43AB" w14:textId="77777777" w:rsidR="00E62FE7" w:rsidRPr="00E62FE7" w:rsidRDefault="00E12F29" w:rsidP="00BA1A00">
      <w:pPr>
        <w:pStyle w:val="Title"/>
        <w:jc w:val="center"/>
      </w:pPr>
      <w:r>
        <w:t>A</w:t>
      </w:r>
      <w:r w:rsidR="003045D7">
        <w:t xml:space="preserve">ctive </w:t>
      </w:r>
      <w:r>
        <w:t>D</w:t>
      </w:r>
      <w:r w:rsidR="003045D7">
        <w:t>irectory</w:t>
      </w:r>
      <w:r>
        <w:t xml:space="preserve"> Health</w:t>
      </w:r>
      <w:r w:rsidR="00AD2AB2">
        <w:t xml:space="preserve"> </w:t>
      </w:r>
      <w:r w:rsidR="00B60A56">
        <w:t xml:space="preserve">Assessment </w:t>
      </w:r>
      <w:r w:rsidR="00E62FE7">
        <w:t>Findings and Recommendations</w:t>
      </w:r>
    </w:p>
    <w:p w14:paraId="1473E6C4" w14:textId="77777777" w:rsidR="008D45E1" w:rsidRDefault="008D45E1"/>
    <w:p w14:paraId="3D68B968" w14:textId="77777777" w:rsidR="008D45E1" w:rsidRPr="008B015C" w:rsidRDefault="008D45E1" w:rsidP="00C4549A">
      <w:pPr>
        <w:pStyle w:val="Subtitle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15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Prepared By</w:t>
      </w:r>
    </w:p>
    <w:p w14:paraId="759D9A34" w14:textId="288E7CEE" w:rsidR="008D45E1" w:rsidRDefault="00703F82">
      <w:r>
        <w:t>Mike Herzig</w:t>
      </w:r>
    </w:p>
    <w:p w14:paraId="3A31AB69" w14:textId="77777777" w:rsidR="008D45E1" w:rsidRDefault="008D45E1">
      <w:r>
        <w:t>Architect</w:t>
      </w:r>
    </w:p>
    <w:p w14:paraId="1E89B1FD" w14:textId="77777777" w:rsidR="008D45E1" w:rsidRPr="008B015C" w:rsidRDefault="008D45E1" w:rsidP="00C4549A">
      <w:pPr>
        <w:pStyle w:val="Subtitle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015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 Prepared</w:t>
      </w:r>
    </w:p>
    <w:p w14:paraId="237DFE65" w14:textId="57FD3D2D" w:rsidR="00304F12" w:rsidRDefault="00703F82">
      <w:r>
        <w:t>07</w:t>
      </w:r>
      <w:r w:rsidR="00ED0B74">
        <w:t xml:space="preserve"> 20</w:t>
      </w:r>
      <w:r w:rsidR="00346458">
        <w:t>21</w:t>
      </w:r>
    </w:p>
    <w:p w14:paraId="3395271C" w14:textId="77777777" w:rsidR="00A81B9C" w:rsidRDefault="00A81B9C"/>
    <w:p w14:paraId="7C0A1C68" w14:textId="77777777" w:rsidR="00A81B9C" w:rsidRDefault="00A81B9C">
      <w:r>
        <w:br w:type="page"/>
      </w:r>
    </w:p>
    <w:p w14:paraId="2AF0CDAD" w14:textId="77777777" w:rsidR="00A81B9C" w:rsidRPr="003D7506" w:rsidRDefault="00A81B9C" w:rsidP="00A81B9C">
      <w:pPr>
        <w:pStyle w:val="Heading1MS"/>
        <w:rPr>
          <w:rFonts w:ascii="Segoe UI" w:hAnsi="Segoe UI" w:cs="Segoe UI"/>
        </w:rPr>
      </w:pPr>
      <w:bookmarkStart w:id="0" w:name="_Toc488443405"/>
      <w:bookmarkStart w:id="1" w:name="_Toc77201479"/>
      <w:r w:rsidRPr="003D7506">
        <w:rPr>
          <w:rFonts w:ascii="Segoe UI" w:hAnsi="Segoe UI" w:cs="Segoe UI"/>
        </w:rPr>
        <w:lastRenderedPageBreak/>
        <w:t>Revision and Signoff Sheet</w:t>
      </w:r>
      <w:bookmarkEnd w:id="0"/>
      <w:bookmarkEnd w:id="1"/>
    </w:p>
    <w:p w14:paraId="730F1E1E" w14:textId="77777777" w:rsidR="00A81B9C" w:rsidRPr="003D7506" w:rsidRDefault="00A81B9C" w:rsidP="00A81B9C">
      <w:pPr>
        <w:pStyle w:val="Heading2MS"/>
        <w:rPr>
          <w:rFonts w:ascii="Segoe UI" w:hAnsi="Segoe UI" w:cs="Segoe UI"/>
        </w:rPr>
      </w:pPr>
      <w:bookmarkStart w:id="2" w:name="_Toc488443406"/>
      <w:bookmarkStart w:id="3" w:name="_Toc77201480"/>
      <w:r w:rsidRPr="003D7506">
        <w:rPr>
          <w:rFonts w:ascii="Segoe UI" w:hAnsi="Segoe UI" w:cs="Segoe UI"/>
        </w:rPr>
        <w:t>Reviewers</w:t>
      </w:r>
      <w:bookmarkEnd w:id="2"/>
      <w:bookmarkEnd w:id="3"/>
    </w:p>
    <w:tbl>
      <w:tblPr>
        <w:tblStyle w:val="MSTableStyle2"/>
        <w:tblW w:w="0" w:type="auto"/>
        <w:tblInd w:w="120" w:type="dxa"/>
        <w:tblLook w:val="04A0" w:firstRow="1" w:lastRow="0" w:firstColumn="1" w:lastColumn="0" w:noHBand="0" w:noVBand="1"/>
      </w:tblPr>
      <w:tblGrid>
        <w:gridCol w:w="2261"/>
        <w:gridCol w:w="1701"/>
        <w:gridCol w:w="2977"/>
        <w:gridCol w:w="2179"/>
      </w:tblGrid>
      <w:tr w:rsidR="00A81B9C" w:rsidRPr="003D7506" w14:paraId="6282B556" w14:textId="77777777" w:rsidTr="00526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26034E8D" w14:textId="77777777" w:rsidR="00A81B9C" w:rsidRPr="003D7506" w:rsidRDefault="00A81B9C" w:rsidP="00526495">
            <w:pPr>
              <w:pStyle w:val="TableHeadingMS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Name</w:t>
            </w:r>
          </w:p>
        </w:tc>
        <w:tc>
          <w:tcPr>
            <w:tcW w:w="1701" w:type="dxa"/>
          </w:tcPr>
          <w:p w14:paraId="67E92F31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Version Reviewed</w:t>
            </w:r>
          </w:p>
        </w:tc>
        <w:tc>
          <w:tcPr>
            <w:tcW w:w="2977" w:type="dxa"/>
          </w:tcPr>
          <w:p w14:paraId="77C45EF0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Position Title</w:t>
            </w:r>
          </w:p>
        </w:tc>
        <w:tc>
          <w:tcPr>
            <w:tcW w:w="2179" w:type="dxa"/>
          </w:tcPr>
          <w:p w14:paraId="437B0BDB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Date</w:t>
            </w:r>
          </w:p>
        </w:tc>
      </w:tr>
      <w:tr w:rsidR="00A81B9C" w:rsidRPr="003D7506" w14:paraId="071CC5DA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4B7389D8" w14:textId="13C543A7" w:rsidR="00A81B9C" w:rsidRPr="003D7506" w:rsidRDefault="00703F82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1701" w:type="dxa"/>
          </w:tcPr>
          <w:p w14:paraId="2A7C0900" w14:textId="2B2FAA19" w:rsidR="00A81B9C" w:rsidRPr="003D7506" w:rsidRDefault="00703F82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</w:t>
            </w:r>
            <w:r w:rsidR="00E6470B">
              <w:rPr>
                <w:rFonts w:ascii="Segoe UI" w:hAnsi="Segoe UI" w:cs="Segoe UI"/>
              </w:rPr>
              <w:t>3</w:t>
            </w:r>
          </w:p>
        </w:tc>
        <w:tc>
          <w:tcPr>
            <w:tcW w:w="2977" w:type="dxa"/>
          </w:tcPr>
          <w:p w14:paraId="7371FD32" w14:textId="6C604BAB" w:rsidR="00A81B9C" w:rsidRPr="003D7506" w:rsidRDefault="00703F82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Architect</w:t>
            </w:r>
          </w:p>
        </w:tc>
        <w:tc>
          <w:tcPr>
            <w:tcW w:w="2179" w:type="dxa"/>
          </w:tcPr>
          <w:p w14:paraId="770B49D7" w14:textId="6221EB23" w:rsidR="00A81B9C" w:rsidRPr="003D7506" w:rsidRDefault="00703F82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  <w:r w:rsidR="00484E7A">
              <w:rPr>
                <w:rFonts w:ascii="Segoe UI" w:hAnsi="Segoe UI" w:cs="Segoe UI"/>
              </w:rPr>
              <w:t>7</w:t>
            </w:r>
            <w:r>
              <w:rPr>
                <w:rFonts w:ascii="Segoe UI" w:hAnsi="Segoe UI" w:cs="Segoe UI"/>
              </w:rPr>
              <w:t>/</w:t>
            </w:r>
            <w:r w:rsidR="00484E7A">
              <w:rPr>
                <w:rFonts w:ascii="Segoe UI" w:hAnsi="Segoe UI" w:cs="Segoe UI"/>
              </w:rPr>
              <w:t>07</w:t>
            </w:r>
            <w:r>
              <w:rPr>
                <w:rFonts w:ascii="Segoe UI" w:hAnsi="Segoe UI" w:cs="Segoe UI"/>
              </w:rPr>
              <w:t>/2021</w:t>
            </w:r>
          </w:p>
        </w:tc>
      </w:tr>
      <w:tr w:rsidR="00A81B9C" w:rsidRPr="003D7506" w14:paraId="0CD9DDD9" w14:textId="77777777" w:rsidTr="00526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75DF02B3" w14:textId="77777777" w:rsidR="00A81B9C" w:rsidRPr="003D7506" w:rsidRDefault="00A81B9C" w:rsidP="00526495">
            <w:pPr>
              <w:pStyle w:val="TableTextMS"/>
              <w:rPr>
                <w:rFonts w:ascii="Segoe UI" w:hAnsi="Segoe UI" w:cs="Segoe UI"/>
              </w:rPr>
            </w:pPr>
          </w:p>
        </w:tc>
        <w:tc>
          <w:tcPr>
            <w:tcW w:w="1701" w:type="dxa"/>
          </w:tcPr>
          <w:p w14:paraId="07778A50" w14:textId="77777777" w:rsidR="00A81B9C" w:rsidRPr="003D7506" w:rsidRDefault="00A81B9C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977" w:type="dxa"/>
          </w:tcPr>
          <w:p w14:paraId="1001C727" w14:textId="77777777" w:rsidR="00A81B9C" w:rsidRPr="003D7506" w:rsidRDefault="00A81B9C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179" w:type="dxa"/>
          </w:tcPr>
          <w:p w14:paraId="2F41DD77" w14:textId="77777777" w:rsidR="00A81B9C" w:rsidRPr="003D7506" w:rsidRDefault="00A81B9C" w:rsidP="00526495">
            <w:pPr>
              <w:pStyle w:val="TableTextMS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  <w:tr w:rsidR="00A81B9C" w:rsidRPr="003D7506" w14:paraId="07C05C6B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1D20897A" w14:textId="77777777" w:rsidR="00A81B9C" w:rsidRPr="003D7506" w:rsidRDefault="00A81B9C" w:rsidP="00526495">
            <w:pPr>
              <w:pStyle w:val="TableTextMS"/>
              <w:rPr>
                <w:rFonts w:ascii="Segoe UI" w:hAnsi="Segoe UI" w:cs="Segoe UI"/>
              </w:rPr>
            </w:pPr>
          </w:p>
        </w:tc>
        <w:tc>
          <w:tcPr>
            <w:tcW w:w="1701" w:type="dxa"/>
          </w:tcPr>
          <w:p w14:paraId="0446D747" w14:textId="77777777" w:rsidR="00A81B9C" w:rsidRPr="003D7506" w:rsidRDefault="00A81B9C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977" w:type="dxa"/>
          </w:tcPr>
          <w:p w14:paraId="2CBD7CFC" w14:textId="77777777" w:rsidR="00A81B9C" w:rsidRPr="003D7506" w:rsidRDefault="00A81B9C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179" w:type="dxa"/>
          </w:tcPr>
          <w:p w14:paraId="7C70A03E" w14:textId="77777777" w:rsidR="00A81B9C" w:rsidRPr="003D7506" w:rsidRDefault="00A81B9C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  <w:tr w:rsidR="00A81B9C" w:rsidRPr="003D7506" w14:paraId="758F23B8" w14:textId="77777777" w:rsidTr="00526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1" w:type="dxa"/>
          </w:tcPr>
          <w:p w14:paraId="79A62BF1" w14:textId="77777777" w:rsidR="00A81B9C" w:rsidRPr="003D7506" w:rsidRDefault="00A81B9C" w:rsidP="00526495">
            <w:pPr>
              <w:pStyle w:val="TableTextMS"/>
              <w:rPr>
                <w:rFonts w:ascii="Segoe UI" w:hAnsi="Segoe UI" w:cs="Segoe UI"/>
              </w:rPr>
            </w:pPr>
          </w:p>
        </w:tc>
        <w:tc>
          <w:tcPr>
            <w:tcW w:w="1701" w:type="dxa"/>
          </w:tcPr>
          <w:p w14:paraId="76F0A9CB" w14:textId="77777777" w:rsidR="00A81B9C" w:rsidRPr="003D7506" w:rsidRDefault="00A81B9C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977" w:type="dxa"/>
          </w:tcPr>
          <w:p w14:paraId="09AECAA8" w14:textId="77777777" w:rsidR="00A81B9C" w:rsidRPr="003D7506" w:rsidRDefault="00A81B9C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tcW w:w="2179" w:type="dxa"/>
          </w:tcPr>
          <w:p w14:paraId="11A156E4" w14:textId="77777777" w:rsidR="00A81B9C" w:rsidRPr="003D7506" w:rsidRDefault="00A81B9C" w:rsidP="00526495">
            <w:pPr>
              <w:pStyle w:val="TableTextMS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</w:tr>
    </w:tbl>
    <w:p w14:paraId="0F5A4135" w14:textId="77777777" w:rsidR="00A81B9C" w:rsidRPr="003D7506" w:rsidRDefault="00A81B9C" w:rsidP="00A81B9C">
      <w:pPr>
        <w:pStyle w:val="BodyMS"/>
        <w:rPr>
          <w:rFonts w:ascii="Segoe UI" w:hAnsi="Segoe UI" w:cs="Segoe UI"/>
        </w:rPr>
      </w:pPr>
    </w:p>
    <w:p w14:paraId="14844F5F" w14:textId="77777777" w:rsidR="00A81B9C" w:rsidRPr="003D7506" w:rsidRDefault="00A81B9C" w:rsidP="00A81B9C">
      <w:pPr>
        <w:pStyle w:val="Heading2MS"/>
        <w:rPr>
          <w:rFonts w:ascii="Segoe UI" w:hAnsi="Segoe UI" w:cs="Segoe UI"/>
        </w:rPr>
      </w:pPr>
      <w:bookmarkStart w:id="4" w:name="_Toc488443407"/>
      <w:bookmarkStart w:id="5" w:name="_Toc77201481"/>
      <w:r w:rsidRPr="003D7506">
        <w:rPr>
          <w:rFonts w:ascii="Segoe UI" w:hAnsi="Segoe UI" w:cs="Segoe UI"/>
        </w:rPr>
        <w:t>Version Control</w:t>
      </w:r>
      <w:bookmarkEnd w:id="4"/>
      <w:bookmarkEnd w:id="5"/>
    </w:p>
    <w:tbl>
      <w:tblPr>
        <w:tblStyle w:val="MSTableStyle2"/>
        <w:tblW w:w="0" w:type="auto"/>
        <w:tblLook w:val="04A0" w:firstRow="1" w:lastRow="0" w:firstColumn="1" w:lastColumn="0" w:noHBand="0" w:noVBand="1"/>
      </w:tblPr>
      <w:tblGrid>
        <w:gridCol w:w="844"/>
        <w:gridCol w:w="1759"/>
        <w:gridCol w:w="1926"/>
        <w:gridCol w:w="4589"/>
      </w:tblGrid>
      <w:tr w:rsidR="00A81B9C" w:rsidRPr="003D7506" w14:paraId="1CDFB41A" w14:textId="77777777" w:rsidTr="00526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32E59D12" w14:textId="77777777" w:rsidR="00A81B9C" w:rsidRPr="003D7506" w:rsidRDefault="00A81B9C" w:rsidP="00526495">
            <w:pPr>
              <w:pStyle w:val="TableHeadingMS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Version</w:t>
            </w:r>
          </w:p>
        </w:tc>
        <w:tc>
          <w:tcPr>
            <w:tcW w:w="1759" w:type="dxa"/>
          </w:tcPr>
          <w:p w14:paraId="2DC77FCD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Date</w:t>
            </w:r>
          </w:p>
        </w:tc>
        <w:tc>
          <w:tcPr>
            <w:tcW w:w="1926" w:type="dxa"/>
          </w:tcPr>
          <w:p w14:paraId="597EA128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Author</w:t>
            </w:r>
          </w:p>
        </w:tc>
        <w:tc>
          <w:tcPr>
            <w:tcW w:w="4589" w:type="dxa"/>
          </w:tcPr>
          <w:p w14:paraId="69F95285" w14:textId="77777777" w:rsidR="00A81B9C" w:rsidRPr="003D7506" w:rsidRDefault="00A81B9C" w:rsidP="00526495">
            <w:pPr>
              <w:pStyle w:val="TableHeadingM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Description of Change</w:t>
            </w:r>
          </w:p>
        </w:tc>
      </w:tr>
      <w:tr w:rsidR="00A81B9C" w:rsidRPr="003D7506" w14:paraId="63D008A7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4D0CFF9E" w14:textId="6E5FD776" w:rsidR="00A81B9C" w:rsidRPr="003D7506" w:rsidRDefault="00703F82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1.0</w:t>
            </w:r>
          </w:p>
        </w:tc>
        <w:tc>
          <w:tcPr>
            <w:tcW w:w="1759" w:type="dxa"/>
          </w:tcPr>
          <w:p w14:paraId="06B736C1" w14:textId="73ACE478" w:rsidR="00A81B9C" w:rsidRPr="003D7506" w:rsidRDefault="00703F82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06/29/2021</w:t>
            </w:r>
          </w:p>
        </w:tc>
        <w:tc>
          <w:tcPr>
            <w:tcW w:w="1926" w:type="dxa"/>
          </w:tcPr>
          <w:p w14:paraId="3DBC423C" w14:textId="1527D547" w:rsidR="00A81B9C" w:rsidRPr="003D7506" w:rsidRDefault="00703F82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7A45D382" w14:textId="0B68C5C7" w:rsidR="00A81B9C" w:rsidRPr="003D7506" w:rsidRDefault="00703F82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Initial Scan</w:t>
            </w:r>
          </w:p>
        </w:tc>
      </w:tr>
      <w:tr w:rsidR="00A81B9C" w:rsidRPr="003D7506" w14:paraId="304F8C65" w14:textId="77777777" w:rsidTr="00526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3EE8D432" w14:textId="62E96A2D" w:rsidR="00A81B9C" w:rsidRPr="003D7506" w:rsidRDefault="00B3341D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1.1</w:t>
            </w:r>
          </w:p>
        </w:tc>
        <w:tc>
          <w:tcPr>
            <w:tcW w:w="1759" w:type="dxa"/>
          </w:tcPr>
          <w:p w14:paraId="052160BA" w14:textId="48EBBF3C" w:rsidR="00A81B9C" w:rsidRPr="003D7506" w:rsidRDefault="00B3341D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07/01/2021</w:t>
            </w:r>
          </w:p>
        </w:tc>
        <w:tc>
          <w:tcPr>
            <w:tcW w:w="1926" w:type="dxa"/>
          </w:tcPr>
          <w:p w14:paraId="6C887BE3" w14:textId="4A1DB876" w:rsidR="00A81B9C" w:rsidRPr="003D7506" w:rsidRDefault="00B3341D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4B0595C5" w14:textId="5FE8520D" w:rsidR="00A81B9C" w:rsidRPr="003D7506" w:rsidRDefault="00B3341D" w:rsidP="00526495">
            <w:pPr>
              <w:pStyle w:val="TableTextMS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Gather report data</w:t>
            </w:r>
          </w:p>
        </w:tc>
      </w:tr>
      <w:tr w:rsidR="00A81B9C" w:rsidRPr="003D7506" w14:paraId="56227035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76C9D2C2" w14:textId="7E107357" w:rsidR="00A81B9C" w:rsidRPr="003D7506" w:rsidRDefault="00B3341D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1.2</w:t>
            </w:r>
          </w:p>
        </w:tc>
        <w:tc>
          <w:tcPr>
            <w:tcW w:w="1759" w:type="dxa"/>
          </w:tcPr>
          <w:p w14:paraId="37A75509" w14:textId="0BAF05C6" w:rsidR="00A81B9C" w:rsidRPr="003D7506" w:rsidRDefault="00B3341D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07/02/2021</w:t>
            </w:r>
          </w:p>
        </w:tc>
        <w:tc>
          <w:tcPr>
            <w:tcW w:w="1926" w:type="dxa"/>
          </w:tcPr>
          <w:p w14:paraId="29761E27" w14:textId="6DCC562A" w:rsidR="00A81B9C" w:rsidRPr="003D7506" w:rsidRDefault="00B3341D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336F7684" w14:textId="1079FD43" w:rsidR="00A81B9C" w:rsidRPr="003D7506" w:rsidRDefault="00B3341D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Review Findings</w:t>
            </w:r>
          </w:p>
        </w:tc>
      </w:tr>
      <w:tr w:rsidR="00A81B9C" w:rsidRPr="003D7506" w14:paraId="087B73B3" w14:textId="77777777" w:rsidTr="00526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02377B52" w14:textId="72774B13" w:rsidR="00A81B9C" w:rsidRPr="003D7506" w:rsidRDefault="00E6470B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1.3</w:t>
            </w:r>
          </w:p>
        </w:tc>
        <w:tc>
          <w:tcPr>
            <w:tcW w:w="1759" w:type="dxa"/>
          </w:tcPr>
          <w:p w14:paraId="2582B901" w14:textId="570A0BB9" w:rsidR="00A81B9C" w:rsidRPr="003D7506" w:rsidRDefault="00E6470B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07/06/2021</w:t>
            </w:r>
          </w:p>
        </w:tc>
        <w:tc>
          <w:tcPr>
            <w:tcW w:w="1926" w:type="dxa"/>
          </w:tcPr>
          <w:p w14:paraId="23002865" w14:textId="5EC83471" w:rsidR="00A81B9C" w:rsidRPr="003D7506" w:rsidRDefault="00E6470B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581A6AAE" w14:textId="74B30C8F" w:rsidR="00A81B9C" w:rsidRPr="003D7506" w:rsidRDefault="00E6470B" w:rsidP="00526495">
            <w:pPr>
              <w:pStyle w:val="TableTextMS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Recommendations</w:t>
            </w:r>
          </w:p>
        </w:tc>
      </w:tr>
      <w:tr w:rsidR="00A81B9C" w:rsidRPr="003D7506" w14:paraId="313EDC68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03124F61" w14:textId="50DA7487" w:rsidR="00A81B9C" w:rsidRPr="003D7506" w:rsidRDefault="001B0370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1.4</w:t>
            </w:r>
          </w:p>
        </w:tc>
        <w:tc>
          <w:tcPr>
            <w:tcW w:w="1759" w:type="dxa"/>
          </w:tcPr>
          <w:p w14:paraId="707BFC4D" w14:textId="30AC05A7" w:rsidR="00A81B9C" w:rsidRPr="003D7506" w:rsidRDefault="001B0370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07/06/2021</w:t>
            </w:r>
          </w:p>
        </w:tc>
        <w:tc>
          <w:tcPr>
            <w:tcW w:w="1926" w:type="dxa"/>
          </w:tcPr>
          <w:p w14:paraId="5F8AFB6D" w14:textId="086938A6" w:rsidR="00A81B9C" w:rsidRPr="003D7506" w:rsidRDefault="001B0370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71DC7344" w14:textId="6B15028C" w:rsidR="001B0370" w:rsidRPr="003D7506" w:rsidRDefault="001B0370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Review Report – Take Notes</w:t>
            </w:r>
          </w:p>
        </w:tc>
      </w:tr>
      <w:tr w:rsidR="001B0370" w:rsidRPr="003D7506" w14:paraId="4668F136" w14:textId="77777777" w:rsidTr="00526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532478B9" w14:textId="79DEFB2E" w:rsidR="001B0370" w:rsidRDefault="001B0370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1.5</w:t>
            </w:r>
          </w:p>
        </w:tc>
        <w:tc>
          <w:tcPr>
            <w:tcW w:w="1759" w:type="dxa"/>
          </w:tcPr>
          <w:p w14:paraId="39382A73" w14:textId="4EF4858A" w:rsidR="001B0370" w:rsidRDefault="001B0370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07/06/2021</w:t>
            </w:r>
          </w:p>
        </w:tc>
        <w:tc>
          <w:tcPr>
            <w:tcW w:w="1926" w:type="dxa"/>
          </w:tcPr>
          <w:p w14:paraId="3AC13E11" w14:textId="6A973FF0" w:rsidR="001B0370" w:rsidRDefault="001B0370" w:rsidP="00526495">
            <w:pPr>
              <w:pStyle w:val="TableTextMS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2276E62C" w14:textId="2CFC4AA2" w:rsidR="001B0370" w:rsidRDefault="001B0370" w:rsidP="00526495">
            <w:pPr>
              <w:pStyle w:val="TableTextMS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Add Data from Notes</w:t>
            </w:r>
          </w:p>
        </w:tc>
      </w:tr>
      <w:tr w:rsidR="00C26787" w:rsidRPr="003D7506" w14:paraId="7766CF4F" w14:textId="77777777" w:rsidTr="00526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dxa"/>
          </w:tcPr>
          <w:p w14:paraId="37EF6AF3" w14:textId="2A42B03B" w:rsidR="00C26787" w:rsidRDefault="00C26787" w:rsidP="00526495">
            <w:pPr>
              <w:pStyle w:val="TableText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1.6</w:t>
            </w:r>
          </w:p>
        </w:tc>
        <w:tc>
          <w:tcPr>
            <w:tcW w:w="1759" w:type="dxa"/>
          </w:tcPr>
          <w:p w14:paraId="76E6C224" w14:textId="645FE2D3" w:rsidR="00C26787" w:rsidRDefault="00C26787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07/15/2021</w:t>
            </w:r>
          </w:p>
        </w:tc>
        <w:tc>
          <w:tcPr>
            <w:tcW w:w="1926" w:type="dxa"/>
          </w:tcPr>
          <w:p w14:paraId="0DB2E56E" w14:textId="7E0B7970" w:rsidR="00C26787" w:rsidRDefault="00C26787" w:rsidP="00526495">
            <w:pPr>
              <w:pStyle w:val="TableTextMS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Mike Herzig</w:t>
            </w:r>
          </w:p>
        </w:tc>
        <w:tc>
          <w:tcPr>
            <w:tcW w:w="4589" w:type="dxa"/>
          </w:tcPr>
          <w:p w14:paraId="2318544D" w14:textId="1E58B8FF" w:rsidR="00C26787" w:rsidRDefault="00C26787" w:rsidP="00526495">
            <w:pPr>
              <w:pStyle w:val="TableTextMS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Added Users from both AD.WBEA.ORG and WBEA.ORG</w:t>
            </w:r>
          </w:p>
        </w:tc>
      </w:tr>
    </w:tbl>
    <w:p w14:paraId="539A606A" w14:textId="77777777" w:rsidR="008D45E1" w:rsidRDefault="008D45E1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4556411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71AC28" w14:textId="77777777" w:rsidR="004139D6" w:rsidRDefault="004139D6">
          <w:pPr>
            <w:pStyle w:val="TOCHeading"/>
          </w:pPr>
          <w:r>
            <w:t>Table of Contents</w:t>
          </w:r>
        </w:p>
        <w:p w14:paraId="1A0C4F02" w14:textId="6CF213BD" w:rsidR="00020A27" w:rsidRDefault="004139D6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7201479" w:history="1">
            <w:r w:rsidR="00020A27" w:rsidRPr="00616CB3">
              <w:rPr>
                <w:rStyle w:val="Hyperlink"/>
                <w:rFonts w:ascii="Segoe UI" w:hAnsi="Segoe UI" w:cs="Segoe UI"/>
                <w:noProof/>
              </w:rPr>
              <w:t>Revision and Signoff Sheet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_Toc77201479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53FBCDE" w14:textId="622C70D7" w:rsidR="00020A27" w:rsidRDefault="002C089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0" w:history="1">
            <w:r w:rsidR="00020A27" w:rsidRPr="00616CB3">
              <w:rPr>
                <w:rStyle w:val="Hyperlink"/>
                <w:rFonts w:ascii="Segoe UI" w:hAnsi="Segoe UI" w:cs="Segoe UI"/>
                <w:noProof/>
              </w:rPr>
              <w:t>Reviewers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_Toc77201480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93D72E1" w14:textId="0E00DF9E" w:rsidR="00020A27" w:rsidRDefault="002C089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1" w:history="1">
            <w:r w:rsidR="00020A27" w:rsidRPr="00616CB3">
              <w:rPr>
                <w:rStyle w:val="Hyperlink"/>
                <w:rFonts w:ascii="Segoe UI" w:hAnsi="Segoe UI" w:cs="Segoe UI"/>
                <w:noProof/>
              </w:rPr>
              <w:t>Version Control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_Toc77201481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256D0099" w14:textId="0C209F17" w:rsidR="00020A27" w:rsidRDefault="002C0891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2" w:history="1">
            <w:r w:rsidR="00020A27" w:rsidRPr="00616CB3">
              <w:rPr>
                <w:rStyle w:val="Hyperlink"/>
                <w:rFonts w:ascii="Segoe UI" w:hAnsi="Segoe UI" w:cs="Segoe UI"/>
                <w:noProof/>
              </w:rPr>
              <w:t>1</w:t>
            </w:r>
            <w:r w:rsidR="00020A27">
              <w:rPr>
                <w:noProof/>
                <w:sz w:val="22"/>
                <w:szCs w:val="22"/>
              </w:rPr>
              <w:tab/>
            </w:r>
            <w:r w:rsidR="00020A27" w:rsidRPr="00616CB3">
              <w:rPr>
                <w:rStyle w:val="Hyperlink"/>
                <w:rFonts w:ascii="Segoe UI" w:hAnsi="Segoe UI" w:cs="Segoe UI"/>
                <w:noProof/>
              </w:rPr>
              <w:t>Executive Summary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_Toc77201482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5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1BCC5C5" w14:textId="781148F0" w:rsidR="00020A27" w:rsidRDefault="002C0891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3" w:history="1">
            <w:r w:rsidR="00020A27" w:rsidRPr="00616CB3">
              <w:rPr>
                <w:rStyle w:val="Hyperlink"/>
                <w:noProof/>
              </w:rPr>
              <w:t>2</w:t>
            </w:r>
            <w:r w:rsidR="00020A27">
              <w:rPr>
                <w:noProof/>
                <w:sz w:val="22"/>
                <w:szCs w:val="22"/>
              </w:rPr>
              <w:tab/>
            </w:r>
            <w:r w:rsidR="00020A27" w:rsidRPr="00616CB3">
              <w:rPr>
                <w:rStyle w:val="Hyperlink"/>
                <w:noProof/>
              </w:rPr>
              <w:t>Findings Overview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_Toc77201483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6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21FC0EC1" w14:textId="4D637F2D" w:rsidR="00020A27" w:rsidRDefault="002C0891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4" w:history="1">
            <w:r w:rsidR="00020A27" w:rsidRPr="00616CB3">
              <w:rPr>
                <w:rStyle w:val="Hyperlink"/>
                <w:noProof/>
              </w:rPr>
              <w:t>3</w:t>
            </w:r>
            <w:r w:rsidR="00020A27">
              <w:rPr>
                <w:noProof/>
                <w:sz w:val="22"/>
                <w:szCs w:val="22"/>
              </w:rPr>
              <w:tab/>
            </w:r>
            <w:r w:rsidR="00020A27" w:rsidRPr="00616CB3">
              <w:rPr>
                <w:rStyle w:val="Hyperlink"/>
                <w:noProof/>
              </w:rPr>
              <w:t>Active Directory Environment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_Toc77201484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DCEC313" w14:textId="0DD334C2" w:rsidR="00020A27" w:rsidRDefault="002C089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5" w:history="1">
            <w:r w:rsidR="00020A27" w:rsidRPr="00616CB3">
              <w:rPr>
                <w:rStyle w:val="Hyperlink"/>
                <w:noProof/>
              </w:rPr>
              <w:t>Overview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_Toc77201485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01E9C3F" w14:textId="16BC54C4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6" w:history="1">
            <w:r w:rsidR="00020A27" w:rsidRPr="00616CB3">
              <w:rPr>
                <w:rStyle w:val="Hyperlink"/>
                <w:noProof/>
              </w:rPr>
              <w:t>Forest Information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_Toc77201486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15D0FC1" w14:textId="4A61E7D0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7" w:history="1">
            <w:r w:rsidR="00020A27" w:rsidRPr="00616CB3">
              <w:rPr>
                <w:rStyle w:val="Hyperlink"/>
                <w:noProof/>
              </w:rPr>
              <w:t>Domain Information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_Toc77201487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A32240C" w14:textId="2DB55DC5" w:rsidR="00020A27" w:rsidRDefault="002C089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8" w:history="1">
            <w:r w:rsidR="00020A27" w:rsidRPr="00616CB3">
              <w:rPr>
                <w:rStyle w:val="Hyperlink"/>
                <w:noProof/>
              </w:rPr>
              <w:t>Security Structure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_Toc77201488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09DBE65" w14:textId="44DCC1AD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89" w:history="1">
            <w:r w:rsidR="00020A27" w:rsidRPr="00616CB3">
              <w:rPr>
                <w:rStyle w:val="Hyperlink"/>
                <w:noProof/>
              </w:rPr>
              <w:t>Privileged Users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_Toc77201489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2E9E00F5" w14:textId="7FF3D087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0" w:history="1">
            <w:r w:rsidR="00020A27" w:rsidRPr="00616CB3">
              <w:rPr>
                <w:rStyle w:val="Hyperlink"/>
                <w:noProof/>
              </w:rPr>
              <w:t>Users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_Toc77201490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7E978FCA" w14:textId="73D02171" w:rsidR="00020A27" w:rsidRDefault="002C0891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1" w:history="1">
            <w:r w:rsidR="00020A27" w:rsidRPr="00616CB3">
              <w:rPr>
                <w:rStyle w:val="Hyperlink"/>
                <w:noProof/>
              </w:rPr>
              <w:t>Details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_Toc77201491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77441F4" w14:textId="12FD37FE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2" w:history="1">
            <w:r w:rsidR="00020A27" w:rsidRPr="00616CB3">
              <w:rPr>
                <w:rStyle w:val="Hyperlink"/>
                <w:noProof/>
              </w:rPr>
              <w:t>Mode Levels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_Toc77201492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212F3FF" w14:textId="33EC9A38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3" w:history="1">
            <w:r w:rsidR="00020A27" w:rsidRPr="00616CB3">
              <w:rPr>
                <w:rStyle w:val="Hyperlink"/>
                <w:noProof/>
              </w:rPr>
              <w:t>AD Replication Paths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_Toc77201493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0C276CFC" w14:textId="792FF2E2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4" w:history="1">
            <w:r w:rsidR="00020A27" w:rsidRPr="00616CB3">
              <w:rPr>
                <w:rStyle w:val="Hyperlink"/>
                <w:noProof/>
              </w:rPr>
              <w:t>AD Site Subnets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_Toc77201494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F8CAFE0" w14:textId="2C81925C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5" w:history="1">
            <w:r w:rsidR="00020A27" w:rsidRPr="00616CB3">
              <w:rPr>
                <w:rStyle w:val="Hyperlink"/>
                <w:noProof/>
              </w:rPr>
              <w:t>Domain Controllers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_Toc77201495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3440449" w14:textId="3799EDE5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6" w:history="1">
            <w:r w:rsidR="00020A27" w:rsidRPr="00616CB3">
              <w:rPr>
                <w:rStyle w:val="Hyperlink"/>
                <w:noProof/>
              </w:rPr>
              <w:t>DC Roles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_Toc77201496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8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3652B2D" w14:textId="211666BB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7" w:history="1">
            <w:r w:rsidR="00020A27" w:rsidRPr="00616CB3">
              <w:rPr>
                <w:rStyle w:val="Hyperlink"/>
                <w:noProof/>
              </w:rPr>
              <w:t>Multi Homed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_Toc77201497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9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B364233" w14:textId="4F7A4297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8" w:history="1">
            <w:r w:rsidR="00020A27" w:rsidRPr="00616CB3">
              <w:rPr>
                <w:rStyle w:val="Hyperlink"/>
                <w:noProof/>
              </w:rPr>
              <w:t>Replication Technology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_Toc77201498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9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B968B1A" w14:textId="056BFD2D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499" w:history="1">
            <w:r w:rsidR="00020A27" w:rsidRPr="00616CB3">
              <w:rPr>
                <w:rStyle w:val="Hyperlink"/>
                <w:noProof/>
              </w:rPr>
              <w:t>Domain Controller Disk Space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_Toc77201499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9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79631F90" w14:textId="0EF1015E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0" w:history="1">
            <w:r w:rsidR="00020A27" w:rsidRPr="00616CB3">
              <w:rPr>
                <w:rStyle w:val="Hyperlink"/>
                <w:noProof/>
              </w:rPr>
              <w:t>Number Of Schema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_Toc77201500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ABEBD36" w14:textId="73481282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1" w:history="1">
            <w:r w:rsidR="00020A27" w:rsidRPr="00616CB3">
              <w:rPr>
                <w:rStyle w:val="Hyperlink"/>
                <w:noProof/>
              </w:rPr>
              <w:t>Schema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_Toc77201501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26DC205" w14:textId="470F2159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2" w:history="1">
            <w:r w:rsidR="00020A27" w:rsidRPr="00616CB3">
              <w:rPr>
                <w:rStyle w:val="Hyperlink"/>
                <w:noProof/>
              </w:rPr>
              <w:t>Number Of Enterprise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_Toc77201502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7B907E4" w14:textId="49D00746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3" w:history="1">
            <w:r w:rsidR="00020A27" w:rsidRPr="00616CB3">
              <w:rPr>
                <w:rStyle w:val="Hyperlink"/>
                <w:noProof/>
              </w:rPr>
              <w:t>Enterprise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_Toc77201503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0709A02" w14:textId="48049BEA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4" w:history="1">
            <w:r w:rsidR="00020A27" w:rsidRPr="00616CB3">
              <w:rPr>
                <w:rStyle w:val="Hyperlink"/>
                <w:noProof/>
              </w:rPr>
              <w:t>Number Of Domain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_Toc77201504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0AD112F3" w14:textId="333B6698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5" w:history="1">
            <w:r w:rsidR="00020A27" w:rsidRPr="00616CB3">
              <w:rPr>
                <w:rStyle w:val="Hyperlink"/>
                <w:noProof/>
              </w:rPr>
              <w:t>Domain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_Toc77201505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11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1D0AE0D" w14:textId="190FE907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6" w:history="1">
            <w:r w:rsidR="00020A27" w:rsidRPr="00616CB3">
              <w:rPr>
                <w:rStyle w:val="Hyperlink"/>
                <w:noProof/>
              </w:rPr>
              <w:t>Number Of User Accounts With No Password Expiration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_Toc77201506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11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0DB1DDED" w14:textId="41A00800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7" w:history="1">
            <w:r w:rsidR="00020A27" w:rsidRPr="00616CB3">
              <w:rPr>
                <w:rStyle w:val="Hyperlink"/>
                <w:noProof/>
              </w:rPr>
              <w:t>User Accounts With No Password Expiration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_Toc77201507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11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7B9B7F39" w14:textId="73B2D36E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8" w:history="1">
            <w:r w:rsidR="00020A27" w:rsidRPr="00616CB3">
              <w:rPr>
                <w:rStyle w:val="Hyperlink"/>
                <w:noProof/>
              </w:rPr>
              <w:t>Number Of User Accounts With No Password Required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_Toc77201508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76C9B68" w14:textId="59C0F864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09" w:history="1">
            <w:r w:rsidR="00020A27" w:rsidRPr="00616CB3">
              <w:rPr>
                <w:rStyle w:val="Hyperlink"/>
                <w:noProof/>
              </w:rPr>
              <w:t>User Accounts With No Password Required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_Toc77201509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3C929543" w14:textId="4BD196E6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0" w:history="1">
            <w:r w:rsidR="00020A27" w:rsidRPr="00616CB3">
              <w:rPr>
                <w:rStyle w:val="Hyperlink"/>
                <w:noProof/>
              </w:rPr>
              <w:t>Number Of Users with No Login In Ninety Days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_Toc77201510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E74F2D2" w14:textId="56C96024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1" w:history="1">
            <w:r w:rsidR="00020A27" w:rsidRPr="00616CB3">
              <w:rPr>
                <w:rStyle w:val="Hyperlink"/>
                <w:noProof/>
              </w:rPr>
              <w:t>Users with No Login In Ninety Days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_Toc77201511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12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47944711" w14:textId="228EE07A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2" w:history="1">
            <w:r w:rsidR="00020A27" w:rsidRPr="00616CB3">
              <w:rPr>
                <w:rStyle w:val="Hyperlink"/>
                <w:noProof/>
              </w:rPr>
              <w:t>Number Of Users with No Password Change In Ninety Days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_Toc77201512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14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1E773CC8" w14:textId="5461D220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3" w:history="1">
            <w:r w:rsidR="00020A27" w:rsidRPr="00616CB3">
              <w:rPr>
                <w:rStyle w:val="Hyperlink"/>
                <w:noProof/>
              </w:rPr>
              <w:t>Users with No Login Password Change In Ninety Days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_Toc77201513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15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F6383D2" w14:textId="1EDAB4D4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4" w:history="1">
            <w:r w:rsidR="00020A27" w:rsidRPr="00616CB3">
              <w:rPr>
                <w:rStyle w:val="Hyperlink"/>
                <w:noProof/>
              </w:rPr>
              <w:t>Number Of Users With No Login In Sixty Days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_Toc77201514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07C4EDDA" w14:textId="5DDA048D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5" w:history="1">
            <w:r w:rsidR="00020A27" w:rsidRPr="00616CB3">
              <w:rPr>
                <w:rStyle w:val="Hyperlink"/>
                <w:noProof/>
              </w:rPr>
              <w:t>Number Of Disabled User Accounts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_Toc77201515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28E58084" w14:textId="61371600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6" w:history="1">
            <w:r w:rsidR="00020A27" w:rsidRPr="00616CB3">
              <w:rPr>
                <w:rStyle w:val="Hyperlink"/>
                <w:noProof/>
              </w:rPr>
              <w:t>Disabled User Accounts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_Toc77201516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17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078003E6" w14:textId="27E57960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7" w:history="1">
            <w:r w:rsidR="00020A27" w:rsidRPr="00616CB3">
              <w:rPr>
                <w:rStyle w:val="Hyperlink"/>
                <w:noProof/>
              </w:rPr>
              <w:t>Rep Admins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_Toc77201517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19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55224E05" w14:textId="6134FA83" w:rsidR="00020A27" w:rsidRDefault="002C0891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77201518" w:history="1">
            <w:r w:rsidR="00020A27" w:rsidRPr="00616CB3">
              <w:rPr>
                <w:rStyle w:val="Hyperlink"/>
                <w:noProof/>
              </w:rPr>
              <w:t>DC Diags</w:t>
            </w:r>
            <w:r w:rsidR="00020A27">
              <w:rPr>
                <w:noProof/>
                <w:webHidden/>
              </w:rPr>
              <w:tab/>
            </w:r>
            <w:r w:rsidR="00020A27">
              <w:rPr>
                <w:noProof/>
                <w:webHidden/>
              </w:rPr>
              <w:fldChar w:fldCharType="begin"/>
            </w:r>
            <w:r w:rsidR="00020A27">
              <w:rPr>
                <w:noProof/>
                <w:webHidden/>
              </w:rPr>
              <w:instrText xml:space="preserve"> PAGEREF _Toc77201518 \h </w:instrText>
            </w:r>
            <w:r w:rsidR="00020A27">
              <w:rPr>
                <w:noProof/>
                <w:webHidden/>
              </w:rPr>
            </w:r>
            <w:r w:rsidR="00020A27">
              <w:rPr>
                <w:noProof/>
                <w:webHidden/>
              </w:rPr>
              <w:fldChar w:fldCharType="separate"/>
            </w:r>
            <w:r w:rsidR="00020A27">
              <w:rPr>
                <w:noProof/>
                <w:webHidden/>
              </w:rPr>
              <w:t>20</w:t>
            </w:r>
            <w:r w:rsidR="00020A27">
              <w:rPr>
                <w:noProof/>
                <w:webHidden/>
              </w:rPr>
              <w:fldChar w:fldCharType="end"/>
            </w:r>
          </w:hyperlink>
        </w:p>
        <w:p w14:paraId="6103AC24" w14:textId="2017E9E3" w:rsidR="004139D6" w:rsidRDefault="004139D6">
          <w:r>
            <w:rPr>
              <w:b/>
              <w:bCs/>
              <w:noProof/>
            </w:rPr>
            <w:fldChar w:fldCharType="end"/>
          </w:r>
        </w:p>
      </w:sdtContent>
    </w:sdt>
    <w:p w14:paraId="64EFCE3F" w14:textId="77777777" w:rsidR="00DF773A" w:rsidRDefault="00DF773A" w:rsidP="008D45E1">
      <w:pPr>
        <w:pStyle w:val="Heading1"/>
      </w:pPr>
    </w:p>
    <w:p w14:paraId="5EC839AD" w14:textId="77777777" w:rsidR="006D717E" w:rsidRDefault="006D717E" w:rsidP="006D717E">
      <w:pPr>
        <w:pStyle w:val="Bullet1MS"/>
        <w:numPr>
          <w:ilvl w:val="0"/>
          <w:numId w:val="0"/>
        </w:numPr>
        <w:rPr>
          <w:rFonts w:ascii="Segoe UI" w:hAnsi="Segoe UI" w:cs="Segoe UI"/>
        </w:rPr>
      </w:pPr>
    </w:p>
    <w:p w14:paraId="4259862D" w14:textId="77777777" w:rsidR="00C7599D" w:rsidRPr="003D7506" w:rsidRDefault="00C7599D" w:rsidP="00C7599D">
      <w:pPr>
        <w:pStyle w:val="Heading1NumMS"/>
        <w:rPr>
          <w:rFonts w:ascii="Segoe UI" w:hAnsi="Segoe UI" w:cs="Segoe UI"/>
        </w:rPr>
      </w:pPr>
      <w:bookmarkStart w:id="6" w:name="_Toc488443410"/>
      <w:bookmarkStart w:id="7" w:name="_Toc77201482"/>
      <w:r w:rsidRPr="003D7506">
        <w:rPr>
          <w:rFonts w:ascii="Segoe UI" w:hAnsi="Segoe UI" w:cs="Segoe UI"/>
        </w:rPr>
        <w:lastRenderedPageBreak/>
        <w:t>Executive Summary</w:t>
      </w:r>
      <w:bookmarkEnd w:id="6"/>
      <w:bookmarkEnd w:id="7"/>
    </w:p>
    <w:p w14:paraId="7F7D4E80" w14:textId="26AFB61A" w:rsidR="00DF7AE3" w:rsidRPr="00DF7AE3" w:rsidRDefault="00DF7AE3" w:rsidP="00C7599D">
      <w:pPr>
        <w:ind w:left="567"/>
        <w:rPr>
          <w:rFonts w:ascii="Segoe UI" w:hAnsi="Segoe UI" w:cs="Segoe UI"/>
          <w:color w:val="000000"/>
          <w:sz w:val="22"/>
          <w:szCs w:val="22"/>
        </w:rPr>
      </w:pPr>
      <w:r w:rsidRPr="00DF7AE3">
        <w:rPr>
          <w:rFonts w:ascii="Segoe UI" w:hAnsi="Segoe UI" w:cs="Segoe UI"/>
          <w:color w:val="000000"/>
          <w:sz w:val="22"/>
          <w:szCs w:val="22"/>
        </w:rPr>
        <w:t xml:space="preserve">Because Active Directory is the primary identity environment for most Windows based organizations and it is the keystone for leveraging SaaS and Cloud opportunities, </w:t>
      </w:r>
      <w:r w:rsidR="001E0F55">
        <w:rPr>
          <w:rFonts w:ascii="Segoe UI" w:hAnsi="Segoe UI" w:cs="Segoe UI"/>
          <w:color w:val="000000"/>
          <w:sz w:val="22"/>
          <w:szCs w:val="22"/>
        </w:rPr>
        <w:t>WBEA</w:t>
      </w:r>
      <w:r>
        <w:rPr>
          <w:rFonts w:ascii="Segoe UI" w:hAnsi="Segoe UI" w:cs="Segoe UI"/>
          <w:color w:val="000000"/>
          <w:sz w:val="22"/>
          <w:szCs w:val="22"/>
        </w:rPr>
        <w:t xml:space="preserve"> </w:t>
      </w:r>
      <w:r w:rsidRPr="00DF7AE3">
        <w:rPr>
          <w:rFonts w:ascii="Segoe UI" w:hAnsi="Segoe UI" w:cs="Segoe UI"/>
          <w:color w:val="000000"/>
          <w:sz w:val="22"/>
          <w:szCs w:val="22"/>
        </w:rPr>
        <w:t xml:space="preserve">engaged </w:t>
      </w:r>
      <w:r w:rsidR="007A778A">
        <w:rPr>
          <w:rFonts w:ascii="Segoe UI" w:hAnsi="Segoe UI" w:cs="Segoe UI"/>
          <w:color w:val="000000"/>
          <w:sz w:val="22"/>
          <w:szCs w:val="22"/>
        </w:rPr>
        <w:t>Insight</w:t>
      </w:r>
      <w:r w:rsidRPr="00DF7AE3">
        <w:rPr>
          <w:rFonts w:ascii="Segoe UI" w:hAnsi="Segoe UI" w:cs="Segoe UI"/>
          <w:color w:val="000000"/>
          <w:sz w:val="22"/>
          <w:szCs w:val="22"/>
        </w:rPr>
        <w:t xml:space="preserve"> to evaluate the health of their implementation. </w:t>
      </w:r>
      <w:r w:rsidR="007A778A">
        <w:rPr>
          <w:rFonts w:ascii="Segoe UI" w:hAnsi="Segoe UI" w:cs="Segoe UI"/>
          <w:color w:val="000000"/>
          <w:sz w:val="22"/>
          <w:szCs w:val="22"/>
        </w:rPr>
        <w:t>Insight’s</w:t>
      </w:r>
      <w:r w:rsidRPr="00DF7AE3">
        <w:rPr>
          <w:rFonts w:ascii="Segoe UI" w:hAnsi="Segoe UI" w:cs="Segoe UI"/>
          <w:color w:val="000000"/>
          <w:sz w:val="22"/>
          <w:szCs w:val="22"/>
        </w:rPr>
        <w:t xml:space="preserve"> Active Directory Health Assessment is a proprietary offering designed to evaluate the health of an existing Active Directory environment. </w:t>
      </w:r>
      <w:r>
        <w:rPr>
          <w:rFonts w:ascii="Segoe UI" w:hAnsi="Segoe UI" w:cs="Segoe UI"/>
          <w:color w:val="000000"/>
          <w:sz w:val="22"/>
          <w:szCs w:val="22"/>
        </w:rPr>
        <w:t xml:space="preserve">This document gives </w:t>
      </w:r>
      <w:r w:rsidR="001E0F55">
        <w:rPr>
          <w:rFonts w:ascii="Segoe UI" w:hAnsi="Segoe UI" w:cs="Segoe UI"/>
          <w:color w:val="000000"/>
          <w:sz w:val="22"/>
          <w:szCs w:val="22"/>
        </w:rPr>
        <w:t>WBEA</w:t>
      </w:r>
      <w:r w:rsidRPr="00DF7AE3">
        <w:rPr>
          <w:rFonts w:ascii="Segoe UI" w:hAnsi="Segoe UI" w:cs="Segoe UI"/>
          <w:color w:val="000000"/>
          <w:sz w:val="22"/>
          <w:szCs w:val="22"/>
        </w:rPr>
        <w:t xml:space="preserve"> overall health, performance, and a prioritized list of opportunities for remediation (if needed).</w:t>
      </w:r>
    </w:p>
    <w:p w14:paraId="053982C2" w14:textId="77777777" w:rsidR="00DF7AE3" w:rsidRDefault="00DF7AE3" w:rsidP="00C7599D">
      <w:pPr>
        <w:ind w:left="567"/>
        <w:rPr>
          <w:color w:val="000000"/>
          <w:sz w:val="27"/>
          <w:szCs w:val="27"/>
        </w:rPr>
      </w:pPr>
    </w:p>
    <w:p w14:paraId="0A5A0281" w14:textId="77777777" w:rsidR="00C7599D" w:rsidRPr="003D7506" w:rsidRDefault="00DF7AE3" w:rsidP="00C7599D">
      <w:pPr>
        <w:ind w:left="567"/>
        <w:rPr>
          <w:rFonts w:ascii="Segoe UI" w:hAnsi="Segoe UI" w:cs="Segoe UI"/>
        </w:rPr>
      </w:pPr>
      <w:r>
        <w:rPr>
          <w:rFonts w:ascii="Segoe UI" w:hAnsi="Segoe UI" w:cs="Segoe UI"/>
          <w:b/>
        </w:rPr>
        <w:t>Findings Overview</w:t>
      </w:r>
      <w:r w:rsidR="00C7599D" w:rsidRPr="003D7506">
        <w:rPr>
          <w:rFonts w:ascii="Segoe UI" w:hAnsi="Segoe UI" w:cs="Segoe UI"/>
          <w:b/>
        </w:rPr>
        <w:t xml:space="preserve"> – </w:t>
      </w:r>
      <w:r w:rsidR="00C7599D" w:rsidRPr="003D7506">
        <w:rPr>
          <w:rFonts w:ascii="Segoe UI" w:hAnsi="Segoe UI" w:cs="Segoe UI"/>
        </w:rPr>
        <w:t xml:space="preserve">Identifies Issues and gives an overview in relation to </w:t>
      </w:r>
      <w:r w:rsidR="00B13F4D">
        <w:rPr>
          <w:rFonts w:ascii="Segoe UI" w:hAnsi="Segoe UI" w:cs="Segoe UI"/>
        </w:rPr>
        <w:t>best practices when running an Active Directory environment.</w:t>
      </w:r>
    </w:p>
    <w:p w14:paraId="3A1EC0EB" w14:textId="77777777" w:rsidR="00C7599D" w:rsidRPr="003D7506" w:rsidRDefault="00B13F4D" w:rsidP="00C7599D">
      <w:pPr>
        <w:ind w:left="567"/>
        <w:rPr>
          <w:rFonts w:ascii="Segoe UI" w:hAnsi="Segoe UI" w:cs="Segoe UI"/>
        </w:rPr>
      </w:pPr>
      <w:r>
        <w:rPr>
          <w:rFonts w:ascii="Segoe UI" w:hAnsi="Segoe UI" w:cs="Segoe UI"/>
          <w:b/>
        </w:rPr>
        <w:t>Active Directory</w:t>
      </w:r>
      <w:r w:rsidR="00C7599D" w:rsidRPr="003D7506">
        <w:rPr>
          <w:rFonts w:ascii="Segoe UI" w:hAnsi="Segoe UI" w:cs="Segoe UI"/>
          <w:b/>
        </w:rPr>
        <w:t xml:space="preserve"> Environment Overview –</w:t>
      </w:r>
      <w:r w:rsidR="00C7599D" w:rsidRPr="003D7506">
        <w:rPr>
          <w:rFonts w:ascii="Segoe UI" w:hAnsi="Segoe UI" w:cs="Segoe UI"/>
        </w:rPr>
        <w:t xml:space="preserve"> Gives an overview of the environment in relation to observations and recommendations moving forward</w:t>
      </w:r>
      <w:r w:rsidR="00346458">
        <w:rPr>
          <w:rFonts w:ascii="Segoe UI" w:hAnsi="Segoe UI" w:cs="Segoe UI"/>
        </w:rPr>
        <w:t>.</w:t>
      </w:r>
    </w:p>
    <w:p w14:paraId="48DBB7BC" w14:textId="77777777" w:rsidR="002E224A" w:rsidRPr="00DF7AE3" w:rsidRDefault="00BA1A00" w:rsidP="00DF7AE3">
      <w:pPr>
        <w:ind w:left="567"/>
        <w:rPr>
          <w:rFonts w:ascii="Segoe UI" w:hAnsi="Segoe UI" w:cs="Segoe UI"/>
        </w:rPr>
      </w:pPr>
      <w:r>
        <w:rPr>
          <w:rFonts w:ascii="Segoe UI" w:hAnsi="Segoe UI" w:cs="Segoe UI"/>
          <w:b/>
        </w:rPr>
        <w:t>Active Directory Environment Details</w:t>
      </w:r>
      <w:r w:rsidR="00C7599D" w:rsidRPr="003D7506">
        <w:rPr>
          <w:rFonts w:ascii="Segoe UI" w:hAnsi="Segoe UI" w:cs="Segoe UI"/>
          <w:b/>
        </w:rPr>
        <w:t xml:space="preserve"> –</w:t>
      </w:r>
      <w:r w:rsidR="00C7599D" w:rsidRPr="003D7506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Lists the details of the environment.</w:t>
      </w:r>
    </w:p>
    <w:p w14:paraId="30248243" w14:textId="77777777" w:rsidR="00C7599D" w:rsidRDefault="00C7599D" w:rsidP="008D45E1">
      <w:pPr>
        <w:pStyle w:val="Heading1"/>
      </w:pPr>
      <w:r>
        <w:br w:type="page"/>
      </w:r>
    </w:p>
    <w:p w14:paraId="03A60B73" w14:textId="77777777" w:rsidR="0094164B" w:rsidRDefault="0094164B" w:rsidP="0094164B">
      <w:pPr>
        <w:pStyle w:val="Heading1NumMS"/>
      </w:pPr>
      <w:bookmarkStart w:id="8" w:name="_Toc488443411"/>
      <w:bookmarkStart w:id="9" w:name="_Toc77201483"/>
      <w:r>
        <w:lastRenderedPageBreak/>
        <w:t>Findings Overview</w:t>
      </w:r>
      <w:bookmarkEnd w:id="8"/>
      <w:bookmarkEnd w:id="9"/>
    </w:p>
    <w:p w14:paraId="1411FCB8" w14:textId="77777777" w:rsidR="00E7205B" w:rsidRDefault="0094164B" w:rsidP="0094164B">
      <w:pPr>
        <w:pStyle w:val="BodyMS"/>
      </w:pPr>
      <w:r>
        <w:t>The following section can be referenced for a high level of the findings in the following document.  Any findings are discussed in greater detail in their referenced section.</w:t>
      </w:r>
    </w:p>
    <w:tbl>
      <w:tblPr>
        <w:tblStyle w:val="TableGrid"/>
        <w:tblW w:w="11245" w:type="dxa"/>
        <w:tblInd w:w="-990" w:type="dxa"/>
        <w:shd w:val="pct35" w:color="auto" w:fill="auto"/>
        <w:tblLayout w:type="fixed"/>
        <w:tblLook w:val="04A0" w:firstRow="1" w:lastRow="0" w:firstColumn="1" w:lastColumn="0" w:noHBand="0" w:noVBand="1"/>
      </w:tblPr>
      <w:tblGrid>
        <w:gridCol w:w="2621"/>
        <w:gridCol w:w="3944"/>
        <w:gridCol w:w="4680"/>
      </w:tblGrid>
      <w:tr w:rsidR="00703F82" w:rsidRPr="003D7506" w14:paraId="2F9276C5" w14:textId="77777777" w:rsidTr="00703F82">
        <w:trPr>
          <w:trHeight w:val="648"/>
          <w:tblHeader/>
        </w:trPr>
        <w:tc>
          <w:tcPr>
            <w:tcW w:w="2621" w:type="dxa"/>
            <w:tcBorders>
              <w:bottom w:val="single" w:sz="4" w:space="0" w:color="auto"/>
            </w:tcBorders>
            <w:shd w:val="pct35" w:color="auto" w:fill="auto"/>
          </w:tcPr>
          <w:p w14:paraId="6255541C" w14:textId="77777777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Issue Description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pct35" w:color="auto" w:fill="auto"/>
          </w:tcPr>
          <w:p w14:paraId="7E889D58" w14:textId="77777777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 w:rsidRPr="003D7506">
              <w:rPr>
                <w:rFonts w:ascii="Segoe UI" w:hAnsi="Segoe UI" w:cs="Segoe UI"/>
              </w:rPr>
              <w:t>Result</w:t>
            </w:r>
          </w:p>
        </w:tc>
        <w:tc>
          <w:tcPr>
            <w:tcW w:w="4680" w:type="dxa"/>
            <w:tcBorders>
              <w:bottom w:val="single" w:sz="4" w:space="0" w:color="auto"/>
            </w:tcBorders>
            <w:shd w:val="pct35" w:color="auto" w:fill="auto"/>
          </w:tcPr>
          <w:p w14:paraId="5A093DBE" w14:textId="77777777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Remediation</w:t>
            </w:r>
          </w:p>
        </w:tc>
      </w:tr>
      <w:tr w:rsidR="00703F82" w:rsidRPr="003D7506" w14:paraId="0CFB26F8" w14:textId="77777777" w:rsidTr="00703F82">
        <w:trPr>
          <w:trHeight w:val="648"/>
          <w:tblHeader/>
        </w:trPr>
        <w:tc>
          <w:tcPr>
            <w:tcW w:w="2621" w:type="dxa"/>
            <w:shd w:val="clear" w:color="auto" w:fill="auto"/>
          </w:tcPr>
          <w:p w14:paraId="20E327C1" w14:textId="77777777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Privileged Accounts</w:t>
            </w:r>
          </w:p>
        </w:tc>
        <w:tc>
          <w:tcPr>
            <w:tcW w:w="3944" w:type="dxa"/>
            <w:shd w:val="clear" w:color="auto" w:fill="auto"/>
          </w:tcPr>
          <w:p w14:paraId="4578D5D4" w14:textId="62EE2AAD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There are Enterprise, Schema, and Domain Admin accounts</w:t>
            </w:r>
            <w:r w:rsidR="005F57A1">
              <w:rPr>
                <w:rFonts w:ascii="Segoe UI" w:hAnsi="Segoe UI" w:cs="Segoe UI"/>
              </w:rPr>
              <w:t>.</w:t>
            </w:r>
          </w:p>
        </w:tc>
        <w:tc>
          <w:tcPr>
            <w:tcW w:w="4680" w:type="dxa"/>
            <w:shd w:val="clear" w:color="auto" w:fill="auto"/>
          </w:tcPr>
          <w:p w14:paraId="47B00121" w14:textId="77777777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Schema Admin and Enterprise admin groups should only be used when needed and removed from the user account after work is performed.</w:t>
            </w:r>
          </w:p>
          <w:p w14:paraId="46282408" w14:textId="77777777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Limit the number of Domain admin accounts to limit the attack surface.</w:t>
            </w:r>
          </w:p>
        </w:tc>
      </w:tr>
      <w:tr w:rsidR="00703F82" w:rsidRPr="003D7506" w14:paraId="19E9B7B8" w14:textId="77777777" w:rsidTr="00703F82">
        <w:trPr>
          <w:trHeight w:val="648"/>
          <w:tblHeader/>
        </w:trPr>
        <w:tc>
          <w:tcPr>
            <w:tcW w:w="2621" w:type="dxa"/>
            <w:shd w:val="clear" w:color="auto" w:fill="auto"/>
          </w:tcPr>
          <w:p w14:paraId="1A12A654" w14:textId="77777777" w:rsidR="00703F82" w:rsidRPr="003D7506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Password Policies</w:t>
            </w:r>
          </w:p>
        </w:tc>
        <w:tc>
          <w:tcPr>
            <w:tcW w:w="3944" w:type="dxa"/>
            <w:shd w:val="clear" w:color="auto" w:fill="auto"/>
          </w:tcPr>
          <w:p w14:paraId="58839AC3" w14:textId="77777777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There are numerous accounts which haven’t had the passwords reset in over 60 days.</w:t>
            </w:r>
          </w:p>
          <w:p w14:paraId="4BD51829" w14:textId="77777777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</w:p>
          <w:p w14:paraId="68BEA471" w14:textId="463C53A9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There are accounts which are set to password never expires.</w:t>
            </w:r>
          </w:p>
          <w:p w14:paraId="3CDEB115" w14:textId="77777777" w:rsidR="005F57A1" w:rsidRDefault="005F57A1" w:rsidP="00FD747D">
            <w:pPr>
              <w:pStyle w:val="BodyMS"/>
              <w:rPr>
                <w:rFonts w:ascii="Segoe UI" w:hAnsi="Segoe UI" w:cs="Segoe UI"/>
              </w:rPr>
            </w:pPr>
          </w:p>
          <w:p w14:paraId="490CB742" w14:textId="108256AB" w:rsidR="005F57A1" w:rsidRPr="003D7506" w:rsidRDefault="005F57A1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There are accounts which are set to password not required.</w:t>
            </w:r>
          </w:p>
        </w:tc>
        <w:tc>
          <w:tcPr>
            <w:tcW w:w="4680" w:type="dxa"/>
            <w:shd w:val="clear" w:color="auto" w:fill="auto"/>
          </w:tcPr>
          <w:p w14:paraId="1D8824C2" w14:textId="77777777" w:rsidR="00703F82" w:rsidRDefault="00703F82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Implement a password policy which requires passwords to be reset every 60 days and remove the password never expires setting from user accounts.</w:t>
            </w:r>
          </w:p>
          <w:p w14:paraId="3CF72196" w14:textId="77777777" w:rsidR="005F57A1" w:rsidRDefault="005F57A1" w:rsidP="00FD747D">
            <w:pPr>
              <w:pStyle w:val="BodyMS"/>
              <w:rPr>
                <w:rFonts w:ascii="Segoe UI" w:hAnsi="Segoe UI" w:cs="Segoe UI"/>
              </w:rPr>
            </w:pPr>
          </w:p>
          <w:p w14:paraId="07DF3B11" w14:textId="66F70C48" w:rsidR="005F57A1" w:rsidRDefault="005F57A1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Remove the password not required setting.</w:t>
            </w:r>
          </w:p>
        </w:tc>
      </w:tr>
      <w:tr w:rsidR="00703F82" w14:paraId="3FC6E1B0" w14:textId="77777777" w:rsidTr="00703F82">
        <w:tblPrEx>
          <w:shd w:val="clear" w:color="auto" w:fill="auto"/>
        </w:tblPrEx>
        <w:trPr>
          <w:trHeight w:val="648"/>
        </w:trPr>
        <w:tc>
          <w:tcPr>
            <w:tcW w:w="2621" w:type="dxa"/>
          </w:tcPr>
          <w:p w14:paraId="3639DEB1" w14:textId="6385E096" w:rsidR="00703F82" w:rsidRPr="003D7506" w:rsidRDefault="005F57A1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Replication</w:t>
            </w:r>
          </w:p>
        </w:tc>
        <w:tc>
          <w:tcPr>
            <w:tcW w:w="3944" w:type="dxa"/>
          </w:tcPr>
          <w:p w14:paraId="62F72354" w14:textId="77777777" w:rsidR="00703F82" w:rsidRDefault="005F57A1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Some scans were incomplete due to a server shutdown event.</w:t>
            </w:r>
          </w:p>
          <w:p w14:paraId="652105C3" w14:textId="79E9327B" w:rsidR="003D1385" w:rsidRPr="005F57A1" w:rsidRDefault="003D1385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After a reboot the scans completed successfully, and everything looks good.</w:t>
            </w:r>
          </w:p>
        </w:tc>
        <w:tc>
          <w:tcPr>
            <w:tcW w:w="4680" w:type="dxa"/>
          </w:tcPr>
          <w:p w14:paraId="259B1899" w14:textId="77777777" w:rsidR="00703F82" w:rsidRDefault="005F57A1" w:rsidP="00FD747D">
            <w:pPr>
              <w:pStyle w:val="BodyMS"/>
              <w:rPr>
                <w:rFonts w:ascii="Segoe UI" w:hAnsi="Segoe UI" w:cs="Segoe UI"/>
              </w:rPr>
            </w:pPr>
            <w:r w:rsidRPr="005F57A1">
              <w:rPr>
                <w:rFonts w:ascii="Segoe UI" w:hAnsi="Segoe UI" w:cs="Segoe UI"/>
              </w:rPr>
              <w:t xml:space="preserve">Perform a reboot </w:t>
            </w:r>
            <w:r>
              <w:rPr>
                <w:rFonts w:ascii="Segoe UI" w:hAnsi="Segoe UI" w:cs="Segoe UI"/>
              </w:rPr>
              <w:t>of domain controllers and rerun AD scans.</w:t>
            </w:r>
          </w:p>
          <w:p w14:paraId="3EE70566" w14:textId="0D9FE00D" w:rsidR="003D1385" w:rsidRPr="005F57A1" w:rsidRDefault="003D1385" w:rsidP="00FD747D">
            <w:pPr>
              <w:pStyle w:val="BodyMS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 addition remediation needed.</w:t>
            </w:r>
          </w:p>
        </w:tc>
      </w:tr>
    </w:tbl>
    <w:p w14:paraId="606AB293" w14:textId="77777777" w:rsidR="00042707" w:rsidRDefault="00042707" w:rsidP="008D45E1">
      <w:pPr>
        <w:pStyle w:val="Heading1"/>
      </w:pPr>
      <w:r>
        <w:br w:type="page"/>
      </w:r>
    </w:p>
    <w:p w14:paraId="78519AE6" w14:textId="77777777" w:rsidR="008D45E1" w:rsidRDefault="007375A8" w:rsidP="0094164B">
      <w:pPr>
        <w:pStyle w:val="Heading1NumMS"/>
      </w:pPr>
      <w:bookmarkStart w:id="10" w:name="_Toc77201484"/>
      <w:r>
        <w:lastRenderedPageBreak/>
        <w:t>A</w:t>
      </w:r>
      <w:r w:rsidR="00DF7AE3">
        <w:t xml:space="preserve">ctive </w:t>
      </w:r>
      <w:r>
        <w:t>D</w:t>
      </w:r>
      <w:r w:rsidR="00DF7AE3">
        <w:t>irectory</w:t>
      </w:r>
      <w:r>
        <w:t xml:space="preserve"> Environment</w:t>
      </w:r>
      <w:bookmarkEnd w:id="10"/>
    </w:p>
    <w:p w14:paraId="6DB0602A" w14:textId="77777777" w:rsidR="00981F35" w:rsidRDefault="004A51CC" w:rsidP="00981F35">
      <w:r>
        <w:t xml:space="preserve">This section gives a </w:t>
      </w:r>
      <w:r w:rsidR="007A778A">
        <w:t>high-level</w:t>
      </w:r>
      <w:r>
        <w:t xml:space="preserve"> overview of the current Active Directory </w:t>
      </w:r>
      <w:r w:rsidR="002637A2">
        <w:t>Environment</w:t>
      </w:r>
      <w:r>
        <w:t>.</w:t>
      </w:r>
    </w:p>
    <w:p w14:paraId="226619C7" w14:textId="77777777" w:rsidR="00DF0EC5" w:rsidRPr="0091334D" w:rsidRDefault="0091334D" w:rsidP="0091334D">
      <w:pPr>
        <w:pStyle w:val="Heading2MS"/>
      </w:pPr>
      <w:bookmarkStart w:id="11" w:name="_Toc77201485"/>
      <w:r w:rsidRPr="0091334D">
        <w:t>Overview</w:t>
      </w:r>
      <w:bookmarkEnd w:id="11"/>
    </w:p>
    <w:p w14:paraId="41F7BE23" w14:textId="77777777" w:rsidR="00981F35" w:rsidRPr="0091334D" w:rsidRDefault="004914D6" w:rsidP="007B3E3F">
      <w:pPr>
        <w:pStyle w:val="Heading3"/>
      </w:pPr>
      <w:bookmarkStart w:id="12" w:name="_Toc77201486"/>
      <w:r w:rsidRPr="007B3E3F">
        <w:t>Forest</w:t>
      </w:r>
      <w:r w:rsidRPr="0091334D">
        <w:t xml:space="preserve"> Information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130"/>
      </w:tblGrid>
      <w:tr w:rsidR="00981F35" w14:paraId="72000927" w14:textId="77777777" w:rsidTr="00981F35">
        <w:tc>
          <w:tcPr>
            <w:tcW w:w="1795" w:type="dxa"/>
          </w:tcPr>
          <w:p w14:paraId="58460C32" w14:textId="77777777" w:rsidR="00981F35" w:rsidRPr="00981F35" w:rsidRDefault="00981F35" w:rsidP="004914D6">
            <w:pPr>
              <w:rPr>
                <w:b/>
              </w:rPr>
            </w:pPr>
            <w:r w:rsidRPr="00981F35">
              <w:rPr>
                <w:b/>
              </w:rPr>
              <w:t>Name:</w:t>
            </w:r>
          </w:p>
        </w:tc>
        <w:tc>
          <w:tcPr>
            <w:tcW w:w="5130" w:type="dxa"/>
          </w:tcPr>
          <w:p w14:paraId="124EBEF2" w14:textId="382BD0D2" w:rsidR="00981F35" w:rsidRDefault="00455381" w:rsidP="004914D6">
            <w:r>
              <w:t xml:space="preserve">WBEA.org &amp; </w:t>
            </w:r>
            <w:r w:rsidR="00CE1727">
              <w:t>AD.WBEA.org</w:t>
            </w:r>
          </w:p>
        </w:tc>
      </w:tr>
      <w:tr w:rsidR="00981F35" w14:paraId="1D5F5E43" w14:textId="77777777" w:rsidTr="00981F35">
        <w:tc>
          <w:tcPr>
            <w:tcW w:w="1795" w:type="dxa"/>
          </w:tcPr>
          <w:p w14:paraId="066C02B3" w14:textId="77777777" w:rsidR="00981F35" w:rsidRPr="00981F35" w:rsidRDefault="00981F35" w:rsidP="004914D6">
            <w:pPr>
              <w:rPr>
                <w:b/>
              </w:rPr>
            </w:pPr>
            <w:r w:rsidRPr="00981F35">
              <w:rPr>
                <w:b/>
              </w:rPr>
              <w:t>Functional Level:</w:t>
            </w:r>
            <w:r w:rsidRPr="00981F35">
              <w:rPr>
                <w:b/>
              </w:rPr>
              <w:tab/>
            </w:r>
          </w:p>
        </w:tc>
        <w:tc>
          <w:tcPr>
            <w:tcW w:w="5130" w:type="dxa"/>
          </w:tcPr>
          <w:p w14:paraId="78B0454C" w14:textId="55382A2D" w:rsidR="00981F35" w:rsidRDefault="00CE1727" w:rsidP="004914D6">
            <w:r>
              <w:rPr>
                <w:rFonts w:ascii="Calibri" w:hAnsi="Calibri" w:cs="Calibri"/>
              </w:rPr>
              <w:t>Windows 2012 R2</w:t>
            </w:r>
          </w:p>
        </w:tc>
      </w:tr>
      <w:tr w:rsidR="00981F35" w14:paraId="7F8F8A8F" w14:textId="77777777" w:rsidTr="00981F35">
        <w:tc>
          <w:tcPr>
            <w:tcW w:w="1795" w:type="dxa"/>
          </w:tcPr>
          <w:p w14:paraId="6EAFE84F" w14:textId="77777777" w:rsidR="00981F35" w:rsidRPr="00981F35" w:rsidRDefault="00981F35" w:rsidP="004914D6">
            <w:pPr>
              <w:rPr>
                <w:b/>
              </w:rPr>
            </w:pPr>
            <w:r w:rsidRPr="00981F35">
              <w:rPr>
                <w:b/>
              </w:rPr>
              <w:t>Trusts:</w:t>
            </w:r>
          </w:p>
        </w:tc>
        <w:tc>
          <w:tcPr>
            <w:tcW w:w="5130" w:type="dxa"/>
          </w:tcPr>
          <w:p w14:paraId="6D7012D6" w14:textId="77777777" w:rsidR="00981F35" w:rsidRDefault="00981F35" w:rsidP="004914D6"/>
        </w:tc>
      </w:tr>
    </w:tbl>
    <w:p w14:paraId="40C382AA" w14:textId="77777777" w:rsidR="00981F35" w:rsidRDefault="00981F35" w:rsidP="004914D6"/>
    <w:p w14:paraId="27789132" w14:textId="77777777" w:rsidR="009A64A1" w:rsidRPr="0091334D" w:rsidRDefault="004914D6" w:rsidP="007B3E3F">
      <w:pPr>
        <w:pStyle w:val="Heading3"/>
      </w:pPr>
      <w:bookmarkStart w:id="13" w:name="_Toc77201487"/>
      <w:r w:rsidRPr="0091334D">
        <w:t>Domain Information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4950"/>
      </w:tblGrid>
      <w:tr w:rsidR="009A64A1" w14:paraId="49919152" w14:textId="77777777" w:rsidTr="009A64A1">
        <w:tc>
          <w:tcPr>
            <w:tcW w:w="1975" w:type="dxa"/>
          </w:tcPr>
          <w:p w14:paraId="5766F20C" w14:textId="77777777" w:rsidR="009A64A1" w:rsidRPr="00981F35" w:rsidRDefault="009A64A1" w:rsidP="00526495">
            <w:pPr>
              <w:rPr>
                <w:b/>
              </w:rPr>
            </w:pPr>
            <w:r w:rsidRPr="00981F35">
              <w:rPr>
                <w:b/>
              </w:rPr>
              <w:t>Name:</w:t>
            </w:r>
          </w:p>
        </w:tc>
        <w:tc>
          <w:tcPr>
            <w:tcW w:w="4950" w:type="dxa"/>
          </w:tcPr>
          <w:p w14:paraId="236089C2" w14:textId="3228CE72" w:rsidR="009A64A1" w:rsidRDefault="00455381" w:rsidP="00526495">
            <w:r>
              <w:t xml:space="preserve">WBEA.org &amp; </w:t>
            </w:r>
            <w:r w:rsidR="001E0F55">
              <w:t>AD.WBEA.org</w:t>
            </w:r>
          </w:p>
        </w:tc>
      </w:tr>
      <w:tr w:rsidR="009A64A1" w14:paraId="0A0633C1" w14:textId="77777777" w:rsidTr="009A64A1">
        <w:tc>
          <w:tcPr>
            <w:tcW w:w="1975" w:type="dxa"/>
          </w:tcPr>
          <w:p w14:paraId="7080D951" w14:textId="77777777" w:rsidR="009A64A1" w:rsidRPr="00981F35" w:rsidRDefault="00DF0EC5" w:rsidP="00526495">
            <w:pPr>
              <w:rPr>
                <w:b/>
              </w:rPr>
            </w:pPr>
            <w:r>
              <w:rPr>
                <w:b/>
              </w:rPr>
              <w:t>Functional Level</w:t>
            </w:r>
            <w:r w:rsidR="009A64A1">
              <w:rPr>
                <w:b/>
              </w:rPr>
              <w:t>:</w:t>
            </w:r>
          </w:p>
        </w:tc>
        <w:tc>
          <w:tcPr>
            <w:tcW w:w="4950" w:type="dxa"/>
          </w:tcPr>
          <w:p w14:paraId="1A1DF329" w14:textId="43398080" w:rsidR="009A64A1" w:rsidRDefault="00CC4995" w:rsidP="00526495">
            <w:r>
              <w:rPr>
                <w:rFonts w:ascii="Calibri" w:hAnsi="Calibri" w:cs="Calibri"/>
              </w:rPr>
              <w:t>Windows 2012 R2</w:t>
            </w:r>
          </w:p>
        </w:tc>
      </w:tr>
      <w:tr w:rsidR="009A64A1" w14:paraId="2130479C" w14:textId="77777777" w:rsidTr="009A64A1">
        <w:tc>
          <w:tcPr>
            <w:tcW w:w="1975" w:type="dxa"/>
          </w:tcPr>
          <w:p w14:paraId="2AFC2E02" w14:textId="77777777" w:rsidR="009A64A1" w:rsidRPr="00981F35" w:rsidRDefault="009A64A1" w:rsidP="00526495">
            <w:pPr>
              <w:rPr>
                <w:b/>
              </w:rPr>
            </w:pPr>
            <w:r>
              <w:rPr>
                <w:b/>
              </w:rPr>
              <w:t>Trusts</w:t>
            </w:r>
          </w:p>
        </w:tc>
        <w:tc>
          <w:tcPr>
            <w:tcW w:w="4950" w:type="dxa"/>
          </w:tcPr>
          <w:p w14:paraId="277DD3BA" w14:textId="77777777" w:rsidR="009A64A1" w:rsidRDefault="009A64A1" w:rsidP="00526495"/>
        </w:tc>
      </w:tr>
      <w:tr w:rsidR="009A64A1" w14:paraId="66507289" w14:textId="77777777" w:rsidTr="009A64A1">
        <w:tc>
          <w:tcPr>
            <w:tcW w:w="1975" w:type="dxa"/>
          </w:tcPr>
          <w:p w14:paraId="5437F89F" w14:textId="77777777" w:rsidR="009A64A1" w:rsidRDefault="00DF0EC5" w:rsidP="00526495">
            <w:pPr>
              <w:rPr>
                <w:b/>
              </w:rPr>
            </w:pPr>
            <w:r>
              <w:rPr>
                <w:b/>
              </w:rPr>
              <w:t>Number</w:t>
            </w:r>
            <w:r w:rsidR="009A64A1">
              <w:rPr>
                <w:b/>
              </w:rPr>
              <w:t xml:space="preserve"> of Sites:</w:t>
            </w:r>
          </w:p>
        </w:tc>
        <w:tc>
          <w:tcPr>
            <w:tcW w:w="4950" w:type="dxa"/>
          </w:tcPr>
          <w:p w14:paraId="0249DA83" w14:textId="099B8650" w:rsidR="009A64A1" w:rsidRDefault="00CC4995" w:rsidP="00526495">
            <w:r>
              <w:t>2</w:t>
            </w:r>
          </w:p>
        </w:tc>
      </w:tr>
      <w:tr w:rsidR="009A64A1" w14:paraId="5A0CC7AB" w14:textId="77777777" w:rsidTr="009A64A1">
        <w:tc>
          <w:tcPr>
            <w:tcW w:w="1975" w:type="dxa"/>
          </w:tcPr>
          <w:p w14:paraId="3746CC49" w14:textId="77777777" w:rsidR="009A64A1" w:rsidRDefault="009A64A1" w:rsidP="00526495">
            <w:pPr>
              <w:rPr>
                <w:b/>
              </w:rPr>
            </w:pPr>
            <w:r>
              <w:rPr>
                <w:b/>
              </w:rPr>
              <w:t>Links:</w:t>
            </w:r>
          </w:p>
        </w:tc>
        <w:tc>
          <w:tcPr>
            <w:tcW w:w="4950" w:type="dxa"/>
          </w:tcPr>
          <w:p w14:paraId="3217E72F" w14:textId="2E7C6D60" w:rsidR="009A64A1" w:rsidRDefault="00CC4995" w:rsidP="00526495">
            <w:r>
              <w:t>2</w:t>
            </w:r>
          </w:p>
        </w:tc>
      </w:tr>
      <w:tr w:rsidR="009A64A1" w14:paraId="05EFA4DF" w14:textId="77777777" w:rsidTr="009A64A1">
        <w:tc>
          <w:tcPr>
            <w:tcW w:w="1975" w:type="dxa"/>
          </w:tcPr>
          <w:p w14:paraId="3754E3E8" w14:textId="77777777" w:rsidR="009A64A1" w:rsidRDefault="009A64A1" w:rsidP="00526495">
            <w:pPr>
              <w:rPr>
                <w:b/>
              </w:rPr>
            </w:pPr>
            <w:r>
              <w:rPr>
                <w:b/>
              </w:rPr>
              <w:t>Replication type:</w:t>
            </w:r>
          </w:p>
        </w:tc>
        <w:tc>
          <w:tcPr>
            <w:tcW w:w="4950" w:type="dxa"/>
          </w:tcPr>
          <w:p w14:paraId="4EB80DA0" w14:textId="4490764B" w:rsidR="009A64A1" w:rsidRDefault="00CC4995" w:rsidP="00526495">
            <w:r>
              <w:t>DFSR</w:t>
            </w:r>
          </w:p>
        </w:tc>
      </w:tr>
      <w:tr w:rsidR="009A64A1" w14:paraId="79A8E51B" w14:textId="77777777" w:rsidTr="009A64A1">
        <w:tc>
          <w:tcPr>
            <w:tcW w:w="1975" w:type="dxa"/>
          </w:tcPr>
          <w:p w14:paraId="5594A825" w14:textId="77777777" w:rsidR="009A64A1" w:rsidRDefault="009A64A1" w:rsidP="00526495">
            <w:pPr>
              <w:rPr>
                <w:b/>
              </w:rPr>
            </w:pPr>
            <w:r>
              <w:rPr>
                <w:b/>
              </w:rPr>
              <w:t>Replication Health:</w:t>
            </w:r>
          </w:p>
        </w:tc>
        <w:tc>
          <w:tcPr>
            <w:tcW w:w="4950" w:type="dxa"/>
          </w:tcPr>
          <w:p w14:paraId="430388EE" w14:textId="3D195900" w:rsidR="009A64A1" w:rsidRDefault="005F57A1" w:rsidP="00526495">
            <w:r>
              <w:t>Healthy – More information required</w:t>
            </w:r>
          </w:p>
        </w:tc>
      </w:tr>
    </w:tbl>
    <w:p w14:paraId="5F6A240F" w14:textId="77777777" w:rsidR="00DF0EC5" w:rsidRDefault="00DF0EC5" w:rsidP="0091334D">
      <w:pPr>
        <w:pStyle w:val="Heading2MS"/>
      </w:pPr>
      <w:bookmarkStart w:id="14" w:name="_Toc77201488"/>
      <w:r w:rsidRPr="00DF0EC5">
        <w:t>Security</w:t>
      </w:r>
      <w:r>
        <w:t xml:space="preserve"> </w:t>
      </w:r>
      <w:r w:rsidRPr="0091334D">
        <w:t>Structure</w:t>
      </w:r>
      <w:bookmarkEnd w:id="14"/>
    </w:p>
    <w:p w14:paraId="05F638FB" w14:textId="77777777" w:rsidR="00DF0EC5" w:rsidRPr="004A51CC" w:rsidRDefault="00DF0EC5" w:rsidP="007B3E3F">
      <w:pPr>
        <w:pStyle w:val="Heading3"/>
      </w:pPr>
      <w:bookmarkStart w:id="15" w:name="_Toc77201489"/>
      <w:r w:rsidRPr="004A51CC">
        <w:t>Privileged Users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540"/>
      </w:tblGrid>
      <w:tr w:rsidR="00DF0EC5" w:rsidRPr="00E31275" w14:paraId="15DCCDAE" w14:textId="77777777" w:rsidTr="000C6255">
        <w:trPr>
          <w:trHeight w:val="300"/>
        </w:trPr>
        <w:tc>
          <w:tcPr>
            <w:tcW w:w="1840" w:type="dxa"/>
            <w:noWrap/>
            <w:hideMark/>
          </w:tcPr>
          <w:p w14:paraId="51F4AD61" w14:textId="77777777" w:rsidR="00DF0EC5" w:rsidRPr="00E31275" w:rsidRDefault="00DF0EC5" w:rsidP="000C6255">
            <w:pPr>
              <w:rPr>
                <w:b/>
                <w:bCs/>
              </w:rPr>
            </w:pPr>
            <w:r w:rsidRPr="00E31275">
              <w:rPr>
                <w:b/>
                <w:bCs/>
              </w:rPr>
              <w:t>Group Name</w:t>
            </w:r>
          </w:p>
        </w:tc>
        <w:tc>
          <w:tcPr>
            <w:tcW w:w="1540" w:type="dxa"/>
            <w:noWrap/>
            <w:hideMark/>
          </w:tcPr>
          <w:p w14:paraId="32AC44EC" w14:textId="77777777" w:rsidR="00DF0EC5" w:rsidRPr="00E31275" w:rsidRDefault="00DF0EC5" w:rsidP="000C6255">
            <w:pPr>
              <w:rPr>
                <w:b/>
                <w:bCs/>
              </w:rPr>
            </w:pPr>
            <w:r w:rsidRPr="00E31275">
              <w:rPr>
                <w:b/>
                <w:bCs/>
              </w:rPr>
              <w:t>Total Members</w:t>
            </w:r>
          </w:p>
        </w:tc>
      </w:tr>
      <w:tr w:rsidR="00DF0EC5" w:rsidRPr="00E31275" w14:paraId="45C0AC91" w14:textId="77777777" w:rsidTr="000C6255">
        <w:trPr>
          <w:trHeight w:val="300"/>
        </w:trPr>
        <w:tc>
          <w:tcPr>
            <w:tcW w:w="1840" w:type="dxa"/>
            <w:noWrap/>
            <w:hideMark/>
          </w:tcPr>
          <w:p w14:paraId="52CB4BAD" w14:textId="77777777" w:rsidR="00DF0EC5" w:rsidRPr="00E31275" w:rsidRDefault="00DF0EC5" w:rsidP="000C6255">
            <w:r w:rsidRPr="00E31275">
              <w:t>Domain Admins</w:t>
            </w:r>
          </w:p>
        </w:tc>
        <w:tc>
          <w:tcPr>
            <w:tcW w:w="1540" w:type="dxa"/>
            <w:noWrap/>
            <w:hideMark/>
          </w:tcPr>
          <w:p w14:paraId="5C22FFEA" w14:textId="32AD8F21" w:rsidR="00DF0EC5" w:rsidRPr="00E31275" w:rsidRDefault="00455381" w:rsidP="000C6255">
            <w:r>
              <w:t>14</w:t>
            </w:r>
          </w:p>
        </w:tc>
      </w:tr>
      <w:tr w:rsidR="00DF0EC5" w:rsidRPr="00E31275" w14:paraId="7FD4FBF8" w14:textId="77777777" w:rsidTr="000C6255">
        <w:trPr>
          <w:trHeight w:val="300"/>
        </w:trPr>
        <w:tc>
          <w:tcPr>
            <w:tcW w:w="1840" w:type="dxa"/>
            <w:noWrap/>
            <w:hideMark/>
          </w:tcPr>
          <w:p w14:paraId="0BA91A7C" w14:textId="77777777" w:rsidR="00DF0EC5" w:rsidRPr="00E31275" w:rsidRDefault="00DF0EC5" w:rsidP="000C6255">
            <w:r w:rsidRPr="00E31275">
              <w:t>Enterprise Admins</w:t>
            </w:r>
          </w:p>
        </w:tc>
        <w:tc>
          <w:tcPr>
            <w:tcW w:w="1540" w:type="dxa"/>
            <w:noWrap/>
            <w:hideMark/>
          </w:tcPr>
          <w:p w14:paraId="7169B86C" w14:textId="4758B8C2" w:rsidR="00DF0EC5" w:rsidRPr="00E31275" w:rsidRDefault="00455381" w:rsidP="000C6255">
            <w:r>
              <w:t>8</w:t>
            </w:r>
          </w:p>
        </w:tc>
      </w:tr>
      <w:tr w:rsidR="00DF0EC5" w:rsidRPr="00E31275" w14:paraId="0869A56C" w14:textId="77777777" w:rsidTr="000C6255">
        <w:trPr>
          <w:trHeight w:val="300"/>
        </w:trPr>
        <w:tc>
          <w:tcPr>
            <w:tcW w:w="1840" w:type="dxa"/>
            <w:noWrap/>
            <w:hideMark/>
          </w:tcPr>
          <w:p w14:paraId="28D3594C" w14:textId="77777777" w:rsidR="00DF0EC5" w:rsidRPr="00E31275" w:rsidRDefault="00DF0EC5" w:rsidP="000C6255">
            <w:r w:rsidRPr="00E31275">
              <w:t>Schema Admins</w:t>
            </w:r>
          </w:p>
        </w:tc>
        <w:tc>
          <w:tcPr>
            <w:tcW w:w="1540" w:type="dxa"/>
            <w:noWrap/>
            <w:hideMark/>
          </w:tcPr>
          <w:p w14:paraId="4F158A5B" w14:textId="31B4C72A" w:rsidR="00DF0EC5" w:rsidRPr="00E31275" w:rsidRDefault="00455381" w:rsidP="000C6255">
            <w:r>
              <w:t>4</w:t>
            </w:r>
          </w:p>
        </w:tc>
      </w:tr>
    </w:tbl>
    <w:p w14:paraId="57FBC3F9" w14:textId="77777777" w:rsidR="00DF0EC5" w:rsidRDefault="00DF0EC5" w:rsidP="00DF0EC5">
      <w:pPr>
        <w:pStyle w:val="Heading2"/>
      </w:pPr>
    </w:p>
    <w:p w14:paraId="709A19F2" w14:textId="77777777" w:rsidR="00DF0EC5" w:rsidRPr="0091334D" w:rsidRDefault="00DF0EC5" w:rsidP="007B3E3F">
      <w:pPr>
        <w:pStyle w:val="Heading3"/>
      </w:pPr>
      <w:bookmarkStart w:id="16" w:name="_Toc77201490"/>
      <w:r w:rsidRPr="0091334D">
        <w:t>Users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714"/>
      </w:tblGrid>
      <w:tr w:rsidR="00DF0EC5" w:rsidRPr="00A0457C" w14:paraId="38EC94AB" w14:textId="77777777" w:rsidTr="000C6255">
        <w:trPr>
          <w:trHeight w:val="300"/>
        </w:trPr>
        <w:tc>
          <w:tcPr>
            <w:tcW w:w="2965" w:type="dxa"/>
            <w:noWrap/>
            <w:hideMark/>
          </w:tcPr>
          <w:p w14:paraId="62E247BB" w14:textId="77777777" w:rsidR="00DF0EC5" w:rsidRPr="00A0457C" w:rsidRDefault="00DF0EC5" w:rsidP="000C6255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415" w:type="dxa"/>
            <w:noWrap/>
            <w:hideMark/>
          </w:tcPr>
          <w:p w14:paraId="1DE6C3A7" w14:textId="77777777" w:rsidR="00DF0EC5" w:rsidRPr="00A0457C" w:rsidRDefault="00DF0EC5" w:rsidP="000C6255">
            <w:pPr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DF0EC5" w:rsidRPr="00A0457C" w14:paraId="3CB2B2DA" w14:textId="77777777" w:rsidTr="000C6255">
        <w:trPr>
          <w:trHeight w:val="300"/>
        </w:trPr>
        <w:tc>
          <w:tcPr>
            <w:tcW w:w="2965" w:type="dxa"/>
            <w:noWrap/>
            <w:hideMark/>
          </w:tcPr>
          <w:p w14:paraId="67102408" w14:textId="77777777" w:rsidR="00DF0EC5" w:rsidRPr="00A0457C" w:rsidRDefault="00DF0EC5" w:rsidP="000C6255">
            <w:r>
              <w:t>Total Users</w:t>
            </w:r>
          </w:p>
        </w:tc>
        <w:tc>
          <w:tcPr>
            <w:tcW w:w="415" w:type="dxa"/>
            <w:noWrap/>
            <w:hideMark/>
          </w:tcPr>
          <w:p w14:paraId="714344C8" w14:textId="3F06E0E6" w:rsidR="00DF0EC5" w:rsidRPr="00A0457C" w:rsidRDefault="00455381" w:rsidP="000C6255">
            <w:r>
              <w:t>89</w:t>
            </w:r>
          </w:p>
        </w:tc>
      </w:tr>
      <w:tr w:rsidR="00DF0EC5" w:rsidRPr="00A0457C" w14:paraId="5C29F602" w14:textId="77777777" w:rsidTr="000C6255">
        <w:trPr>
          <w:trHeight w:val="300"/>
        </w:trPr>
        <w:tc>
          <w:tcPr>
            <w:tcW w:w="2965" w:type="dxa"/>
            <w:noWrap/>
            <w:hideMark/>
          </w:tcPr>
          <w:p w14:paraId="2E843B53" w14:textId="77777777" w:rsidR="00DF0EC5" w:rsidRPr="00A0457C" w:rsidRDefault="00DF0EC5" w:rsidP="000C6255">
            <w:r>
              <w:t>Disabled Users</w:t>
            </w:r>
          </w:p>
        </w:tc>
        <w:tc>
          <w:tcPr>
            <w:tcW w:w="415" w:type="dxa"/>
            <w:noWrap/>
            <w:hideMark/>
          </w:tcPr>
          <w:p w14:paraId="21E4A8BC" w14:textId="4ED351F4" w:rsidR="00DF0EC5" w:rsidRPr="00A0457C" w:rsidRDefault="00455381" w:rsidP="000C6255">
            <w:r>
              <w:t>71</w:t>
            </w:r>
          </w:p>
        </w:tc>
      </w:tr>
      <w:tr w:rsidR="00DF0EC5" w:rsidRPr="00A0457C" w14:paraId="22E6F8FF" w14:textId="77777777" w:rsidTr="000C6255">
        <w:trPr>
          <w:trHeight w:val="300"/>
        </w:trPr>
        <w:tc>
          <w:tcPr>
            <w:tcW w:w="2965" w:type="dxa"/>
            <w:noWrap/>
            <w:hideMark/>
          </w:tcPr>
          <w:p w14:paraId="50CF9007" w14:textId="77777777" w:rsidR="00DF0EC5" w:rsidRPr="00A0457C" w:rsidRDefault="00DF0EC5" w:rsidP="000C6255">
            <w:r>
              <w:t>Password Never Expires</w:t>
            </w:r>
          </w:p>
        </w:tc>
        <w:tc>
          <w:tcPr>
            <w:tcW w:w="415" w:type="dxa"/>
            <w:noWrap/>
            <w:hideMark/>
          </w:tcPr>
          <w:p w14:paraId="45D54C90" w14:textId="4F948F62" w:rsidR="00DF0EC5" w:rsidRPr="00A0457C" w:rsidRDefault="00CD71A4" w:rsidP="000C6255">
            <w:r>
              <w:t>15</w:t>
            </w:r>
          </w:p>
        </w:tc>
      </w:tr>
      <w:tr w:rsidR="00DF0EC5" w:rsidRPr="00A0457C" w14:paraId="438027EE" w14:textId="77777777" w:rsidTr="000C6255">
        <w:trPr>
          <w:trHeight w:val="300"/>
        </w:trPr>
        <w:tc>
          <w:tcPr>
            <w:tcW w:w="2965" w:type="dxa"/>
            <w:noWrap/>
          </w:tcPr>
          <w:p w14:paraId="11EB0975" w14:textId="77777777" w:rsidR="00DF0EC5" w:rsidRDefault="00DF0EC5" w:rsidP="000C6255">
            <w:r>
              <w:t>Password Not Required</w:t>
            </w:r>
          </w:p>
        </w:tc>
        <w:tc>
          <w:tcPr>
            <w:tcW w:w="415" w:type="dxa"/>
            <w:noWrap/>
          </w:tcPr>
          <w:p w14:paraId="00D6978A" w14:textId="114D9432" w:rsidR="00DF0EC5" w:rsidRPr="00A0457C" w:rsidRDefault="00CD71A4" w:rsidP="000C6255">
            <w:r>
              <w:t>4</w:t>
            </w:r>
          </w:p>
        </w:tc>
      </w:tr>
      <w:tr w:rsidR="00DF0EC5" w:rsidRPr="00A0457C" w14:paraId="0F0D9EE6" w14:textId="77777777" w:rsidTr="000C6255">
        <w:trPr>
          <w:trHeight w:val="300"/>
        </w:trPr>
        <w:tc>
          <w:tcPr>
            <w:tcW w:w="2965" w:type="dxa"/>
            <w:noWrap/>
          </w:tcPr>
          <w:p w14:paraId="2688A20A" w14:textId="77777777" w:rsidR="00DF0EC5" w:rsidRDefault="00DF0EC5" w:rsidP="000C6255">
            <w:r>
              <w:t>Password Last Set (Over 90 Days)</w:t>
            </w:r>
          </w:p>
        </w:tc>
        <w:tc>
          <w:tcPr>
            <w:tcW w:w="415" w:type="dxa"/>
            <w:noWrap/>
          </w:tcPr>
          <w:p w14:paraId="62BD30FF" w14:textId="54D1D971" w:rsidR="00DF0EC5" w:rsidRPr="00A0457C" w:rsidRDefault="00CD71A4" w:rsidP="000C6255">
            <w:r>
              <w:t>85</w:t>
            </w:r>
          </w:p>
        </w:tc>
      </w:tr>
      <w:tr w:rsidR="00DF0EC5" w:rsidRPr="00A0457C" w14:paraId="0565404F" w14:textId="77777777" w:rsidTr="000C6255">
        <w:trPr>
          <w:trHeight w:val="300"/>
        </w:trPr>
        <w:tc>
          <w:tcPr>
            <w:tcW w:w="2965" w:type="dxa"/>
            <w:noWrap/>
          </w:tcPr>
          <w:p w14:paraId="1895A57D" w14:textId="77777777" w:rsidR="00DF0EC5" w:rsidRDefault="00DF0EC5" w:rsidP="000C6255">
            <w:r>
              <w:t>Haven’t Logged In (Over 90 Days)</w:t>
            </w:r>
          </w:p>
        </w:tc>
        <w:tc>
          <w:tcPr>
            <w:tcW w:w="415" w:type="dxa"/>
            <w:noWrap/>
          </w:tcPr>
          <w:p w14:paraId="3FFA6E46" w14:textId="3D953551" w:rsidR="00DF0EC5" w:rsidRDefault="00455381" w:rsidP="000C6255">
            <w:r>
              <w:t>76</w:t>
            </w:r>
          </w:p>
        </w:tc>
      </w:tr>
    </w:tbl>
    <w:p w14:paraId="3B0ACDF0" w14:textId="77777777" w:rsidR="00CD71A4" w:rsidRDefault="00CD71A4" w:rsidP="004914D6"/>
    <w:p w14:paraId="564F99F7" w14:textId="69AD62BE" w:rsidR="00946B52" w:rsidRDefault="00946B52" w:rsidP="004914D6">
      <w:pPr>
        <w:sectPr w:rsidR="00946B52" w:rsidSect="005C0D5C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D272DE" w14:textId="77777777" w:rsidR="004914D6" w:rsidRDefault="004914D6" w:rsidP="004914D6"/>
    <w:p w14:paraId="2744D654" w14:textId="77777777" w:rsidR="00455381" w:rsidRDefault="00455381" w:rsidP="00455381">
      <w:pPr>
        <w:pStyle w:val="Heading2MS"/>
      </w:pPr>
      <w:bookmarkStart w:id="17" w:name="_Toc77199132"/>
      <w:bookmarkStart w:id="18" w:name="_Toc77201491"/>
      <w:r>
        <w:t>Details</w:t>
      </w:r>
      <w:bookmarkEnd w:id="17"/>
      <w:bookmarkEnd w:id="18"/>
    </w:p>
    <w:p w14:paraId="16DF096B" w14:textId="77777777" w:rsidR="00455381" w:rsidRDefault="00455381" w:rsidP="00455381">
      <w:pPr>
        <w:pStyle w:val="Heading3"/>
      </w:pPr>
    </w:p>
    <w:p w14:paraId="05790A7E" w14:textId="77777777" w:rsidR="00455381" w:rsidRDefault="00455381" w:rsidP="00455381">
      <w:pPr>
        <w:pStyle w:val="Heading3"/>
      </w:pPr>
      <w:bookmarkStart w:id="19" w:name="_Toc77199133"/>
      <w:bookmarkStart w:id="20" w:name="_Toc77201492"/>
      <w:r>
        <w:t>Mode Levels</w:t>
      </w:r>
      <w:bookmarkEnd w:id="19"/>
      <w:bookmarkEnd w:id="20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ModeLevels"/>
      </w:tblPr>
      <w:tblGrid>
        <w:gridCol w:w="1341"/>
        <w:gridCol w:w="2211"/>
        <w:gridCol w:w="1881"/>
        <w:gridCol w:w="1446"/>
        <w:gridCol w:w="2316"/>
        <w:gridCol w:w="1941"/>
      </w:tblGrid>
      <w:tr w:rsidR="00455381" w:rsidRPr="008A67AA" w14:paraId="57402953" w14:textId="77777777" w:rsidTr="00AB3DC4">
        <w:tc>
          <w:tcPr>
            <w:tcW w:w="1341" w:type="dxa"/>
          </w:tcPr>
          <w:p w14:paraId="0F94353B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Name</w:t>
            </w:r>
          </w:p>
        </w:tc>
        <w:tc>
          <w:tcPr>
            <w:tcW w:w="2211" w:type="dxa"/>
          </w:tcPr>
          <w:p w14:paraId="43CAC76A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Mode</w:t>
            </w:r>
          </w:p>
        </w:tc>
        <w:tc>
          <w:tcPr>
            <w:tcW w:w="1881" w:type="dxa"/>
          </w:tcPr>
          <w:p w14:paraId="5551031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Model Level</w:t>
            </w:r>
          </w:p>
        </w:tc>
        <w:tc>
          <w:tcPr>
            <w:tcW w:w="1446" w:type="dxa"/>
          </w:tcPr>
          <w:p w14:paraId="1FEFDA6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Name</w:t>
            </w:r>
          </w:p>
        </w:tc>
        <w:tc>
          <w:tcPr>
            <w:tcW w:w="2316" w:type="dxa"/>
          </w:tcPr>
          <w:p w14:paraId="4F9972FC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Mode</w:t>
            </w:r>
          </w:p>
        </w:tc>
        <w:tc>
          <w:tcPr>
            <w:tcW w:w="1941" w:type="dxa"/>
          </w:tcPr>
          <w:p w14:paraId="4CDD0CC8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Mode Level</w:t>
            </w:r>
          </w:p>
        </w:tc>
      </w:tr>
      <w:tr w:rsidR="00455381" w:rsidRPr="008A67AA" w14:paraId="2BD39322" w14:textId="77777777" w:rsidTr="00AB3DC4">
        <w:tc>
          <w:tcPr>
            <w:tcW w:w="1341" w:type="dxa"/>
          </w:tcPr>
          <w:p w14:paraId="537E38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2211" w:type="dxa"/>
          </w:tcPr>
          <w:p w14:paraId="2C53472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Windows2012R2Forest</w:t>
            </w:r>
          </w:p>
        </w:tc>
        <w:tc>
          <w:tcPr>
            <w:tcW w:w="1881" w:type="dxa"/>
          </w:tcPr>
          <w:p w14:paraId="11DCBE1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446" w:type="dxa"/>
          </w:tcPr>
          <w:p w14:paraId="5C7550E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2316" w:type="dxa"/>
          </w:tcPr>
          <w:p w14:paraId="1BAE3C0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Windows2012R2Domain</w:t>
            </w:r>
          </w:p>
        </w:tc>
        <w:tc>
          <w:tcPr>
            <w:tcW w:w="1941" w:type="dxa"/>
          </w:tcPr>
          <w:p w14:paraId="0641F7F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</w:tr>
    </w:tbl>
    <w:p w14:paraId="6EC03A3E" w14:textId="77777777" w:rsidR="00455381" w:rsidRDefault="00455381" w:rsidP="00455381">
      <w:pPr>
        <w:pStyle w:val="Heading3"/>
      </w:pPr>
    </w:p>
    <w:p w14:paraId="5F8753E2" w14:textId="77777777" w:rsidR="00455381" w:rsidRDefault="00455381" w:rsidP="00455381">
      <w:pPr>
        <w:pStyle w:val="Heading3"/>
      </w:pPr>
      <w:bookmarkStart w:id="21" w:name="_Toc77199134"/>
      <w:bookmarkStart w:id="22" w:name="_Toc77201493"/>
      <w:r>
        <w:t>AD Replication Paths</w:t>
      </w:r>
      <w:bookmarkEnd w:id="21"/>
      <w:bookmarkEnd w:id="22"/>
    </w:p>
    <w:tbl>
      <w:tblPr>
        <w:tblStyle w:val="TableGridLight"/>
        <w:tblW w:w="13063" w:type="dxa"/>
        <w:tblLayout w:type="fixed"/>
        <w:tblLook w:val="04A0" w:firstRow="1" w:lastRow="0" w:firstColumn="1" w:lastColumn="0" w:noHBand="0" w:noVBand="1"/>
        <w:tblCaption w:val="ADReplicationPaths"/>
      </w:tblPr>
      <w:tblGrid>
        <w:gridCol w:w="1446"/>
        <w:gridCol w:w="1866"/>
        <w:gridCol w:w="2811"/>
        <w:gridCol w:w="2466"/>
        <w:gridCol w:w="666"/>
        <w:gridCol w:w="741"/>
        <w:gridCol w:w="3067"/>
      </w:tblGrid>
      <w:tr w:rsidR="00455381" w:rsidRPr="008A67AA" w14:paraId="49C1C2C3" w14:textId="77777777" w:rsidTr="00AB3DC4">
        <w:tc>
          <w:tcPr>
            <w:tcW w:w="1446" w:type="dxa"/>
          </w:tcPr>
          <w:p w14:paraId="65A9EC9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Site</w:t>
            </w:r>
          </w:p>
        </w:tc>
        <w:tc>
          <w:tcPr>
            <w:tcW w:w="1866" w:type="dxa"/>
          </w:tcPr>
          <w:p w14:paraId="42E5BDAF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Site Link</w:t>
            </w:r>
          </w:p>
        </w:tc>
        <w:tc>
          <w:tcPr>
            <w:tcW w:w="2811" w:type="dxa"/>
          </w:tcPr>
          <w:p w14:paraId="02AACD3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Reciprocal Replication Enabled</w:t>
            </w:r>
          </w:p>
        </w:tc>
        <w:tc>
          <w:tcPr>
            <w:tcW w:w="2466" w:type="dxa"/>
          </w:tcPr>
          <w:p w14:paraId="6D8EE335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 Compression Enabled</w:t>
            </w:r>
          </w:p>
        </w:tc>
        <w:tc>
          <w:tcPr>
            <w:tcW w:w="666" w:type="dxa"/>
          </w:tcPr>
          <w:p w14:paraId="1DAF659D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Cost</w:t>
            </w:r>
          </w:p>
        </w:tc>
        <w:tc>
          <w:tcPr>
            <w:tcW w:w="741" w:type="dxa"/>
          </w:tcPr>
          <w:p w14:paraId="6CD9FE17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Error</w:t>
            </w:r>
          </w:p>
        </w:tc>
        <w:tc>
          <w:tcPr>
            <w:tcW w:w="3067" w:type="dxa"/>
          </w:tcPr>
          <w:p w14:paraId="01F5B23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UML</w:t>
            </w:r>
          </w:p>
        </w:tc>
      </w:tr>
      <w:tr w:rsidR="00455381" w:rsidRPr="008A67AA" w14:paraId="22559404" w14:textId="77777777" w:rsidTr="00AB3DC4">
        <w:tc>
          <w:tcPr>
            <w:tcW w:w="1446" w:type="dxa"/>
          </w:tcPr>
          <w:p w14:paraId="29599F3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Ft-McMurray</w:t>
            </w:r>
          </w:p>
        </w:tc>
        <w:tc>
          <w:tcPr>
            <w:tcW w:w="1866" w:type="dxa"/>
          </w:tcPr>
          <w:p w14:paraId="6E3CD7F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DEFAULTIPSITELINK</w:t>
            </w:r>
          </w:p>
        </w:tc>
        <w:tc>
          <w:tcPr>
            <w:tcW w:w="2811" w:type="dxa"/>
          </w:tcPr>
          <w:p w14:paraId="2F351AC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False</w:t>
            </w:r>
          </w:p>
        </w:tc>
        <w:tc>
          <w:tcPr>
            <w:tcW w:w="2466" w:type="dxa"/>
          </w:tcPr>
          <w:p w14:paraId="2351499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True</w:t>
            </w:r>
          </w:p>
        </w:tc>
        <w:tc>
          <w:tcPr>
            <w:tcW w:w="666" w:type="dxa"/>
          </w:tcPr>
          <w:p w14:paraId="0081050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</w:t>
            </w:r>
          </w:p>
        </w:tc>
        <w:tc>
          <w:tcPr>
            <w:tcW w:w="741" w:type="dxa"/>
          </w:tcPr>
          <w:p w14:paraId="70AA3827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  <w:tc>
          <w:tcPr>
            <w:tcW w:w="3067" w:type="dxa"/>
          </w:tcPr>
          <w:p w14:paraId="4D3917D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[site:Ft-McMurray{bg:steelblue}]--[siteLink:DEFAULTIPSITELINK{bg:springgreen}]</w:t>
            </w:r>
          </w:p>
        </w:tc>
      </w:tr>
      <w:tr w:rsidR="00455381" w:rsidRPr="008A67AA" w14:paraId="417A1735" w14:textId="77777777" w:rsidTr="00AB3DC4">
        <w:tc>
          <w:tcPr>
            <w:tcW w:w="1446" w:type="dxa"/>
          </w:tcPr>
          <w:p w14:paraId="481C144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Azure-Canada</w:t>
            </w:r>
          </w:p>
        </w:tc>
        <w:tc>
          <w:tcPr>
            <w:tcW w:w="1866" w:type="dxa"/>
          </w:tcPr>
          <w:p w14:paraId="7843A64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DEFAULTIPSITELINK</w:t>
            </w:r>
          </w:p>
        </w:tc>
        <w:tc>
          <w:tcPr>
            <w:tcW w:w="2811" w:type="dxa"/>
          </w:tcPr>
          <w:p w14:paraId="56502AD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False</w:t>
            </w:r>
          </w:p>
        </w:tc>
        <w:tc>
          <w:tcPr>
            <w:tcW w:w="2466" w:type="dxa"/>
          </w:tcPr>
          <w:p w14:paraId="5C87998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True</w:t>
            </w:r>
          </w:p>
        </w:tc>
        <w:tc>
          <w:tcPr>
            <w:tcW w:w="666" w:type="dxa"/>
          </w:tcPr>
          <w:p w14:paraId="59197E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</w:t>
            </w:r>
          </w:p>
        </w:tc>
        <w:tc>
          <w:tcPr>
            <w:tcW w:w="741" w:type="dxa"/>
          </w:tcPr>
          <w:p w14:paraId="4210FFE9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  <w:tc>
          <w:tcPr>
            <w:tcW w:w="3067" w:type="dxa"/>
          </w:tcPr>
          <w:p w14:paraId="213676D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[site:Azure-Canada{bg:steelblue}]--[siteLink:DEFAULTIPSITELINK{bg:springgreen}]</w:t>
            </w:r>
          </w:p>
        </w:tc>
      </w:tr>
    </w:tbl>
    <w:p w14:paraId="03D924D3" w14:textId="77777777" w:rsidR="00455381" w:rsidRDefault="00455381" w:rsidP="00455381">
      <w:pPr>
        <w:pStyle w:val="Heading3"/>
      </w:pPr>
    </w:p>
    <w:p w14:paraId="3C665A97" w14:textId="77777777" w:rsidR="00455381" w:rsidRDefault="00455381" w:rsidP="00455381">
      <w:pPr>
        <w:pStyle w:val="Heading3"/>
      </w:pPr>
      <w:bookmarkStart w:id="23" w:name="_Toc77199135"/>
      <w:bookmarkStart w:id="24" w:name="_Toc77201494"/>
      <w:r>
        <w:t>AD Site Subnets</w:t>
      </w:r>
      <w:bookmarkEnd w:id="23"/>
      <w:bookmarkEnd w:id="24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ADSiteSubnets"/>
      </w:tblPr>
      <w:tblGrid>
        <w:gridCol w:w="1446"/>
        <w:gridCol w:w="1581"/>
        <w:gridCol w:w="1011"/>
        <w:gridCol w:w="741"/>
      </w:tblGrid>
      <w:tr w:rsidR="00455381" w:rsidRPr="008A67AA" w14:paraId="39127DF7" w14:textId="77777777" w:rsidTr="00AB3DC4">
        <w:tc>
          <w:tcPr>
            <w:tcW w:w="1446" w:type="dxa"/>
          </w:tcPr>
          <w:p w14:paraId="3DAE259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Sites</w:t>
            </w:r>
          </w:p>
        </w:tc>
        <w:tc>
          <w:tcPr>
            <w:tcW w:w="1581" w:type="dxa"/>
          </w:tcPr>
          <w:p w14:paraId="5CE4669F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Subnet</w:t>
            </w:r>
          </w:p>
        </w:tc>
        <w:tc>
          <w:tcPr>
            <w:tcW w:w="1011" w:type="dxa"/>
          </w:tcPr>
          <w:p w14:paraId="4141C305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Location</w:t>
            </w:r>
          </w:p>
        </w:tc>
        <w:tc>
          <w:tcPr>
            <w:tcW w:w="741" w:type="dxa"/>
          </w:tcPr>
          <w:p w14:paraId="12E367D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Error</w:t>
            </w:r>
          </w:p>
        </w:tc>
      </w:tr>
      <w:tr w:rsidR="00455381" w:rsidRPr="008A67AA" w14:paraId="7B48F66C" w14:textId="77777777" w:rsidTr="00AB3DC4">
        <w:tc>
          <w:tcPr>
            <w:tcW w:w="1446" w:type="dxa"/>
          </w:tcPr>
          <w:p w14:paraId="157739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Ft-McMurray</w:t>
            </w:r>
          </w:p>
        </w:tc>
        <w:tc>
          <w:tcPr>
            <w:tcW w:w="1581" w:type="dxa"/>
          </w:tcPr>
          <w:p w14:paraId="19ECB6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172.16.10.0/24</w:t>
            </w:r>
          </w:p>
        </w:tc>
        <w:tc>
          <w:tcPr>
            <w:tcW w:w="1011" w:type="dxa"/>
          </w:tcPr>
          <w:p w14:paraId="29339A50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  <w:tc>
          <w:tcPr>
            <w:tcW w:w="741" w:type="dxa"/>
          </w:tcPr>
          <w:p w14:paraId="3BB3C994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  <w:tr w:rsidR="00455381" w:rsidRPr="008A67AA" w14:paraId="61F97857" w14:textId="77777777" w:rsidTr="00AB3DC4">
        <w:tc>
          <w:tcPr>
            <w:tcW w:w="1446" w:type="dxa"/>
          </w:tcPr>
          <w:p w14:paraId="39228E4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Azure-Canada</w:t>
            </w:r>
          </w:p>
        </w:tc>
        <w:tc>
          <w:tcPr>
            <w:tcW w:w="1581" w:type="dxa"/>
          </w:tcPr>
          <w:p w14:paraId="7DB8721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10.50.1.0/24</w:t>
            </w:r>
          </w:p>
        </w:tc>
        <w:tc>
          <w:tcPr>
            <w:tcW w:w="1011" w:type="dxa"/>
          </w:tcPr>
          <w:p w14:paraId="27FD965A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  <w:tc>
          <w:tcPr>
            <w:tcW w:w="741" w:type="dxa"/>
          </w:tcPr>
          <w:p w14:paraId="467DC4F3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</w:tbl>
    <w:p w14:paraId="3A8A882F" w14:textId="77777777" w:rsidR="00455381" w:rsidRDefault="00455381" w:rsidP="00455381">
      <w:pPr>
        <w:pStyle w:val="Heading3"/>
      </w:pPr>
    </w:p>
    <w:p w14:paraId="6F974019" w14:textId="77777777" w:rsidR="00455381" w:rsidRDefault="00455381" w:rsidP="00455381">
      <w:pPr>
        <w:pStyle w:val="Heading3"/>
      </w:pPr>
      <w:bookmarkStart w:id="25" w:name="_Toc77199136"/>
      <w:bookmarkStart w:id="26" w:name="_Toc77201495"/>
      <w:r>
        <w:t>Domain Controllers</w:t>
      </w:r>
      <w:bookmarkEnd w:id="25"/>
      <w:bookmarkEnd w:id="26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DomainControllers"/>
      </w:tblPr>
      <w:tblGrid>
        <w:gridCol w:w="1341"/>
        <w:gridCol w:w="1446"/>
        <w:gridCol w:w="2901"/>
        <w:gridCol w:w="3141"/>
      </w:tblGrid>
      <w:tr w:rsidR="00455381" w:rsidRPr="008A67AA" w14:paraId="20F96095" w14:textId="77777777" w:rsidTr="00AB3DC4">
        <w:tc>
          <w:tcPr>
            <w:tcW w:w="1341" w:type="dxa"/>
          </w:tcPr>
          <w:p w14:paraId="1882F4CC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Name</w:t>
            </w:r>
          </w:p>
        </w:tc>
        <w:tc>
          <w:tcPr>
            <w:tcW w:w="1446" w:type="dxa"/>
          </w:tcPr>
          <w:p w14:paraId="72F5F75E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Name</w:t>
            </w:r>
          </w:p>
        </w:tc>
        <w:tc>
          <w:tcPr>
            <w:tcW w:w="2901" w:type="dxa"/>
          </w:tcPr>
          <w:p w14:paraId="611FD95E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Controller</w:t>
            </w:r>
          </w:p>
        </w:tc>
        <w:tc>
          <w:tcPr>
            <w:tcW w:w="3141" w:type="dxa"/>
          </w:tcPr>
          <w:p w14:paraId="1DE2CDAE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 Sversion</w:t>
            </w:r>
          </w:p>
        </w:tc>
      </w:tr>
      <w:tr w:rsidR="00455381" w:rsidRPr="008A67AA" w14:paraId="0FDDE6DF" w14:textId="77777777" w:rsidTr="00AB3DC4">
        <w:tc>
          <w:tcPr>
            <w:tcW w:w="1341" w:type="dxa"/>
          </w:tcPr>
          <w:p w14:paraId="19FAFBD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1446" w:type="dxa"/>
          </w:tcPr>
          <w:p w14:paraId="4C9C14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2901" w:type="dxa"/>
          </w:tcPr>
          <w:p w14:paraId="1ABA830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WBEA-FTM-S-DC01.ad.wbea.org</w:t>
            </w:r>
          </w:p>
        </w:tc>
        <w:tc>
          <w:tcPr>
            <w:tcW w:w="3141" w:type="dxa"/>
          </w:tcPr>
          <w:p w14:paraId="0042706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 Server 2012 R2 Standard</w:t>
            </w:r>
          </w:p>
        </w:tc>
      </w:tr>
      <w:tr w:rsidR="00455381" w:rsidRPr="008A67AA" w14:paraId="47DAC913" w14:textId="77777777" w:rsidTr="00AB3DC4">
        <w:tc>
          <w:tcPr>
            <w:tcW w:w="1341" w:type="dxa"/>
          </w:tcPr>
          <w:p w14:paraId="4EEEC4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1446" w:type="dxa"/>
          </w:tcPr>
          <w:p w14:paraId="38EB4E7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2901" w:type="dxa"/>
          </w:tcPr>
          <w:p w14:paraId="362D929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3141" w:type="dxa"/>
          </w:tcPr>
          <w:p w14:paraId="0D5D1A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 Server 2016 Datacenter</w:t>
            </w:r>
          </w:p>
        </w:tc>
      </w:tr>
    </w:tbl>
    <w:p w14:paraId="2F60AF20" w14:textId="77777777" w:rsidR="00455381" w:rsidRDefault="00455381" w:rsidP="00455381">
      <w:pPr>
        <w:pStyle w:val="Heading3"/>
      </w:pPr>
    </w:p>
    <w:p w14:paraId="2B2B3492" w14:textId="77777777" w:rsidR="00455381" w:rsidRDefault="00455381" w:rsidP="00455381">
      <w:pPr>
        <w:pStyle w:val="Heading3"/>
      </w:pPr>
      <w:bookmarkStart w:id="27" w:name="_Toc77199137"/>
      <w:bookmarkStart w:id="28" w:name="_Toc77201496"/>
      <w:r>
        <w:t>DC Roles</w:t>
      </w:r>
      <w:bookmarkEnd w:id="27"/>
      <w:bookmarkEnd w:id="28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DCRoles"/>
      </w:tblPr>
      <w:tblGrid>
        <w:gridCol w:w="2901"/>
        <w:gridCol w:w="1806"/>
      </w:tblGrid>
      <w:tr w:rsidR="00455381" w:rsidRPr="008A67AA" w14:paraId="64B70361" w14:textId="77777777" w:rsidTr="00AB3DC4">
        <w:tc>
          <w:tcPr>
            <w:tcW w:w="2901" w:type="dxa"/>
          </w:tcPr>
          <w:p w14:paraId="338C85A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Controller</w:t>
            </w:r>
          </w:p>
        </w:tc>
        <w:tc>
          <w:tcPr>
            <w:tcW w:w="1806" w:type="dxa"/>
          </w:tcPr>
          <w:p w14:paraId="30EF3AFF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Role Name</w:t>
            </w:r>
          </w:p>
        </w:tc>
      </w:tr>
      <w:tr w:rsidR="00455381" w:rsidRPr="008A67AA" w14:paraId="2A8833D6" w14:textId="77777777" w:rsidTr="00AB3DC4">
        <w:tc>
          <w:tcPr>
            <w:tcW w:w="2901" w:type="dxa"/>
          </w:tcPr>
          <w:p w14:paraId="5C0989A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WBEA-FTM-S-DC01.ad.wbea.org</w:t>
            </w:r>
          </w:p>
        </w:tc>
        <w:tc>
          <w:tcPr>
            <w:tcW w:w="1806" w:type="dxa"/>
          </w:tcPr>
          <w:p w14:paraId="74F3080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SchemaRole</w:t>
            </w:r>
          </w:p>
        </w:tc>
      </w:tr>
      <w:tr w:rsidR="00455381" w:rsidRPr="008A67AA" w14:paraId="56BD6FF3" w14:textId="77777777" w:rsidTr="00AB3DC4">
        <w:tc>
          <w:tcPr>
            <w:tcW w:w="2901" w:type="dxa"/>
          </w:tcPr>
          <w:p w14:paraId="463968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WBEA-FTM-S-DC01.ad.wbea.org</w:t>
            </w:r>
          </w:p>
        </w:tc>
        <w:tc>
          <w:tcPr>
            <w:tcW w:w="1806" w:type="dxa"/>
          </w:tcPr>
          <w:p w14:paraId="2360E1A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NamingRole</w:t>
            </w:r>
          </w:p>
        </w:tc>
      </w:tr>
      <w:tr w:rsidR="00455381" w:rsidRPr="008A67AA" w14:paraId="3FD663DC" w14:textId="77777777" w:rsidTr="00AB3DC4">
        <w:tc>
          <w:tcPr>
            <w:tcW w:w="2901" w:type="dxa"/>
          </w:tcPr>
          <w:p w14:paraId="3C7CA48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WBEA-FTM-S-DC01.ad.wbea.org</w:t>
            </w:r>
          </w:p>
        </w:tc>
        <w:tc>
          <w:tcPr>
            <w:tcW w:w="1806" w:type="dxa"/>
          </w:tcPr>
          <w:p w14:paraId="14C0B46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PdcRole</w:t>
            </w:r>
          </w:p>
        </w:tc>
      </w:tr>
      <w:tr w:rsidR="00455381" w:rsidRPr="008A67AA" w14:paraId="4F92AC08" w14:textId="77777777" w:rsidTr="00AB3DC4">
        <w:tc>
          <w:tcPr>
            <w:tcW w:w="2901" w:type="dxa"/>
          </w:tcPr>
          <w:p w14:paraId="1EC1B37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WBEA-FTM-S-DC01.ad.wbea.org</w:t>
            </w:r>
          </w:p>
        </w:tc>
        <w:tc>
          <w:tcPr>
            <w:tcW w:w="1806" w:type="dxa"/>
          </w:tcPr>
          <w:p w14:paraId="080F57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RidRole</w:t>
            </w:r>
          </w:p>
        </w:tc>
      </w:tr>
      <w:tr w:rsidR="00455381" w:rsidRPr="008A67AA" w14:paraId="4C49CC1A" w14:textId="77777777" w:rsidTr="00AB3DC4">
        <w:tc>
          <w:tcPr>
            <w:tcW w:w="2901" w:type="dxa"/>
          </w:tcPr>
          <w:p w14:paraId="48DE85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WBEA-FTM-S-DC01.ad.wbea.org</w:t>
            </w:r>
          </w:p>
        </w:tc>
        <w:tc>
          <w:tcPr>
            <w:tcW w:w="1806" w:type="dxa"/>
          </w:tcPr>
          <w:p w14:paraId="1BC0BE1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InfrastructureRole</w:t>
            </w:r>
          </w:p>
        </w:tc>
      </w:tr>
    </w:tbl>
    <w:p w14:paraId="4627E76C" w14:textId="77777777" w:rsidR="00455381" w:rsidRDefault="00455381" w:rsidP="00455381">
      <w:pPr>
        <w:pStyle w:val="Heading3"/>
      </w:pPr>
    </w:p>
    <w:p w14:paraId="03E5FC3F" w14:textId="77777777" w:rsidR="00455381" w:rsidRDefault="00455381" w:rsidP="00455381">
      <w:pPr>
        <w:pStyle w:val="Heading3"/>
      </w:pPr>
      <w:bookmarkStart w:id="29" w:name="_Toc77199138"/>
      <w:bookmarkStart w:id="30" w:name="_Toc77201497"/>
      <w:r>
        <w:t>Multi Homed</w:t>
      </w:r>
      <w:bookmarkEnd w:id="29"/>
      <w:bookmarkEnd w:id="30"/>
    </w:p>
    <w:tbl>
      <w:tblPr>
        <w:tblStyle w:val="TableGridLight"/>
        <w:tblW w:w="13063" w:type="dxa"/>
        <w:tblLayout w:type="fixed"/>
        <w:tblLook w:val="04A0" w:firstRow="1" w:lastRow="0" w:firstColumn="1" w:lastColumn="0" w:noHBand="0" w:noVBand="1"/>
        <w:tblCaption w:val="MultiHomed"/>
      </w:tblPr>
      <w:tblGrid>
        <w:gridCol w:w="1341"/>
        <w:gridCol w:w="1921"/>
        <w:gridCol w:w="1446"/>
        <w:gridCol w:w="1921"/>
        <w:gridCol w:w="1921"/>
        <w:gridCol w:w="1921"/>
        <w:gridCol w:w="1116"/>
        <w:gridCol w:w="1476"/>
      </w:tblGrid>
      <w:tr w:rsidR="00455381" w:rsidRPr="008A67AA" w14:paraId="2C4529FA" w14:textId="77777777" w:rsidTr="00AB3DC4">
        <w:tc>
          <w:tcPr>
            <w:tcW w:w="1341" w:type="dxa"/>
          </w:tcPr>
          <w:p w14:paraId="290AA07B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Name</w:t>
            </w:r>
          </w:p>
        </w:tc>
        <w:tc>
          <w:tcPr>
            <w:tcW w:w="1921" w:type="dxa"/>
          </w:tcPr>
          <w:p w14:paraId="17BB4CE0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Forest Mode</w:t>
            </w:r>
          </w:p>
        </w:tc>
        <w:tc>
          <w:tcPr>
            <w:tcW w:w="1446" w:type="dxa"/>
          </w:tcPr>
          <w:p w14:paraId="0780FE1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Name</w:t>
            </w:r>
          </w:p>
        </w:tc>
        <w:tc>
          <w:tcPr>
            <w:tcW w:w="1921" w:type="dxa"/>
          </w:tcPr>
          <w:p w14:paraId="7A9FEA6D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Mode</w:t>
            </w:r>
          </w:p>
        </w:tc>
        <w:tc>
          <w:tcPr>
            <w:tcW w:w="1921" w:type="dxa"/>
          </w:tcPr>
          <w:p w14:paraId="63F15B65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DC Name</w:t>
            </w:r>
          </w:p>
        </w:tc>
        <w:tc>
          <w:tcPr>
            <w:tcW w:w="1921" w:type="dxa"/>
          </w:tcPr>
          <w:p w14:paraId="3D4C1F0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OS</w:t>
            </w:r>
          </w:p>
        </w:tc>
        <w:tc>
          <w:tcPr>
            <w:tcW w:w="1116" w:type="dxa"/>
          </w:tcPr>
          <w:p w14:paraId="2C4E907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NIC Count</w:t>
            </w:r>
          </w:p>
        </w:tc>
        <w:tc>
          <w:tcPr>
            <w:tcW w:w="1476" w:type="dxa"/>
          </w:tcPr>
          <w:p w14:paraId="5D088E3A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Multi_ Homed</w:t>
            </w:r>
          </w:p>
        </w:tc>
      </w:tr>
      <w:tr w:rsidR="00455381" w:rsidRPr="008A67AA" w14:paraId="3A39E448" w14:textId="77777777" w:rsidTr="00AB3DC4">
        <w:tc>
          <w:tcPr>
            <w:tcW w:w="1341" w:type="dxa"/>
          </w:tcPr>
          <w:p w14:paraId="74682CA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1921" w:type="dxa"/>
          </w:tcPr>
          <w:p w14:paraId="5B86759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Windows2012R2Forest</w:t>
            </w:r>
          </w:p>
        </w:tc>
        <w:tc>
          <w:tcPr>
            <w:tcW w:w="1446" w:type="dxa"/>
          </w:tcPr>
          <w:p w14:paraId="5059D0D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ad.wbea.org</w:t>
            </w:r>
          </w:p>
        </w:tc>
        <w:tc>
          <w:tcPr>
            <w:tcW w:w="1921" w:type="dxa"/>
          </w:tcPr>
          <w:p w14:paraId="20AD77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Windows2012R2Domain</w:t>
            </w:r>
          </w:p>
        </w:tc>
        <w:tc>
          <w:tcPr>
            <w:tcW w:w="1921" w:type="dxa"/>
          </w:tcPr>
          <w:p w14:paraId="39C6FC2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921" w:type="dxa"/>
          </w:tcPr>
          <w:p w14:paraId="21C5021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Windows Server 2016 Datacenter</w:t>
            </w:r>
          </w:p>
        </w:tc>
        <w:tc>
          <w:tcPr>
            <w:tcW w:w="1116" w:type="dxa"/>
          </w:tcPr>
          <w:p w14:paraId="1DEE31F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476" w:type="dxa"/>
          </w:tcPr>
          <w:p w14:paraId="55FF324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FALSE</w:t>
            </w:r>
          </w:p>
        </w:tc>
      </w:tr>
    </w:tbl>
    <w:p w14:paraId="59F760FE" w14:textId="77777777" w:rsidR="00455381" w:rsidRDefault="00455381" w:rsidP="00455381">
      <w:pPr>
        <w:pStyle w:val="Heading3"/>
      </w:pPr>
    </w:p>
    <w:p w14:paraId="0250CB04" w14:textId="77777777" w:rsidR="00455381" w:rsidRDefault="00455381" w:rsidP="00455381">
      <w:pPr>
        <w:pStyle w:val="Heading3"/>
      </w:pPr>
      <w:bookmarkStart w:id="31" w:name="_Toc77199139"/>
      <w:bookmarkStart w:id="32" w:name="_Toc77201498"/>
      <w:r>
        <w:t>Replication Technology</w:t>
      </w:r>
      <w:bookmarkEnd w:id="31"/>
      <w:bookmarkEnd w:id="32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ReplicationTechnology"/>
      </w:tblPr>
      <w:tblGrid>
        <w:gridCol w:w="1731"/>
        <w:gridCol w:w="1446"/>
        <w:gridCol w:w="1476"/>
      </w:tblGrid>
      <w:tr w:rsidR="00455381" w:rsidRPr="008A67AA" w14:paraId="62B78C19" w14:textId="77777777" w:rsidTr="00AB3DC4">
        <w:tc>
          <w:tcPr>
            <w:tcW w:w="1731" w:type="dxa"/>
          </w:tcPr>
          <w:p w14:paraId="70890AA7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Name</w:t>
            </w:r>
          </w:p>
        </w:tc>
        <w:tc>
          <w:tcPr>
            <w:tcW w:w="1446" w:type="dxa"/>
          </w:tcPr>
          <w:p w14:paraId="546A9D55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DFSR</w:t>
            </w:r>
          </w:p>
        </w:tc>
        <w:tc>
          <w:tcPr>
            <w:tcW w:w="1476" w:type="dxa"/>
          </w:tcPr>
          <w:p w14:paraId="1922AF9B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FRS</w:t>
            </w:r>
          </w:p>
        </w:tc>
      </w:tr>
      <w:tr w:rsidR="00455381" w:rsidRPr="008A67AA" w14:paraId="4B745A83" w14:textId="77777777" w:rsidTr="00AB3DC4">
        <w:tc>
          <w:tcPr>
            <w:tcW w:w="1731" w:type="dxa"/>
          </w:tcPr>
          <w:p w14:paraId="36867D2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</w:t>
            </w:r>
          </w:p>
        </w:tc>
        <w:tc>
          <w:tcPr>
            <w:tcW w:w="1446" w:type="dxa"/>
          </w:tcPr>
          <w:p w14:paraId="607C852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DFSR-Running</w:t>
            </w:r>
          </w:p>
        </w:tc>
        <w:tc>
          <w:tcPr>
            <w:tcW w:w="1476" w:type="dxa"/>
          </w:tcPr>
          <w:p w14:paraId="240E162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NtFrs-Stopped</w:t>
            </w:r>
          </w:p>
        </w:tc>
      </w:tr>
    </w:tbl>
    <w:p w14:paraId="49C141F5" w14:textId="77777777" w:rsidR="00455381" w:rsidRDefault="00455381" w:rsidP="00455381">
      <w:pPr>
        <w:pStyle w:val="Heading3"/>
      </w:pPr>
    </w:p>
    <w:p w14:paraId="160C4333" w14:textId="77777777" w:rsidR="00455381" w:rsidRDefault="00455381" w:rsidP="00455381">
      <w:pPr>
        <w:pStyle w:val="Heading3"/>
      </w:pPr>
      <w:bookmarkStart w:id="33" w:name="_Toc77199140"/>
      <w:bookmarkStart w:id="34" w:name="_Toc77201499"/>
      <w:r>
        <w:t>Domain Controller Disk Space</w:t>
      </w:r>
      <w:bookmarkEnd w:id="33"/>
      <w:bookmarkEnd w:id="34"/>
    </w:p>
    <w:tbl>
      <w:tblPr>
        <w:tblStyle w:val="TableGridLight"/>
        <w:tblW w:w="13062" w:type="dxa"/>
        <w:tblLayout w:type="fixed"/>
        <w:tblLook w:val="04A0" w:firstRow="1" w:lastRow="0" w:firstColumn="1" w:lastColumn="0" w:noHBand="0" w:noVBand="1"/>
        <w:tblCaption w:val="DomainControllerDiskSpace"/>
      </w:tblPr>
      <w:tblGrid>
        <w:gridCol w:w="1942"/>
        <w:gridCol w:w="1581"/>
        <w:gridCol w:w="801"/>
        <w:gridCol w:w="1942"/>
        <w:gridCol w:w="1476"/>
        <w:gridCol w:w="996"/>
        <w:gridCol w:w="1221"/>
        <w:gridCol w:w="1942"/>
        <w:gridCol w:w="1161"/>
      </w:tblGrid>
      <w:tr w:rsidR="00455381" w:rsidRPr="008A67AA" w14:paraId="51AF9107" w14:textId="77777777" w:rsidTr="00AB3DC4">
        <w:tc>
          <w:tcPr>
            <w:tcW w:w="1942" w:type="dxa"/>
          </w:tcPr>
          <w:p w14:paraId="6F7AC448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Controller</w:t>
            </w:r>
          </w:p>
        </w:tc>
        <w:tc>
          <w:tcPr>
            <w:tcW w:w="1581" w:type="dxa"/>
          </w:tcPr>
          <w:p w14:paraId="53C8E64E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Size</w:t>
            </w:r>
          </w:p>
        </w:tc>
        <w:tc>
          <w:tcPr>
            <w:tcW w:w="801" w:type="dxa"/>
          </w:tcPr>
          <w:p w14:paraId="5D382AC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Status</w:t>
            </w:r>
          </w:p>
        </w:tc>
        <w:tc>
          <w:tcPr>
            <w:tcW w:w="1942" w:type="dxa"/>
          </w:tcPr>
          <w:p w14:paraId="4ECD27F2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</w:t>
            </w:r>
          </w:p>
        </w:tc>
        <w:tc>
          <w:tcPr>
            <w:tcW w:w="1476" w:type="dxa"/>
          </w:tcPr>
          <w:p w14:paraId="2F825617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Serial Number</w:t>
            </w:r>
          </w:p>
        </w:tc>
        <w:tc>
          <w:tcPr>
            <w:tcW w:w="996" w:type="dxa"/>
          </w:tcPr>
          <w:p w14:paraId="362D8EC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Capacity</w:t>
            </w:r>
          </w:p>
        </w:tc>
        <w:tc>
          <w:tcPr>
            <w:tcW w:w="1221" w:type="dxa"/>
          </w:tcPr>
          <w:p w14:paraId="0CCAC9F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Free Space</w:t>
            </w:r>
          </w:p>
        </w:tc>
        <w:tc>
          <w:tcPr>
            <w:tcW w:w="1942" w:type="dxa"/>
          </w:tcPr>
          <w:p w14:paraId="5AB23376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Free Space Percentage</w:t>
            </w:r>
          </w:p>
        </w:tc>
        <w:tc>
          <w:tcPr>
            <w:tcW w:w="1161" w:type="dxa"/>
          </w:tcPr>
          <w:p w14:paraId="016D1AF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Space Risk</w:t>
            </w:r>
          </w:p>
        </w:tc>
      </w:tr>
      <w:tr w:rsidR="00455381" w:rsidRPr="008A67AA" w14:paraId="74C9347A" w14:textId="77777777" w:rsidTr="00AB3DC4">
        <w:tc>
          <w:tcPr>
            <w:tcW w:w="1942" w:type="dxa"/>
          </w:tcPr>
          <w:p w14:paraId="575B8E9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6E79FC0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7509680640</w:t>
            </w:r>
          </w:p>
        </w:tc>
        <w:tc>
          <w:tcPr>
            <w:tcW w:w="801" w:type="dxa"/>
          </w:tcPr>
          <w:p w14:paraId="58C5F2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3CE2E8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\\?\Volume{a1571946-0000-0000-0000-100000000000}\</w:t>
            </w:r>
          </w:p>
        </w:tc>
        <w:tc>
          <w:tcPr>
            <w:tcW w:w="1476" w:type="dxa"/>
          </w:tcPr>
          <w:p w14:paraId="680FE6D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3593274144</w:t>
            </w:r>
          </w:p>
        </w:tc>
        <w:tc>
          <w:tcPr>
            <w:tcW w:w="996" w:type="dxa"/>
          </w:tcPr>
          <w:p w14:paraId="45182F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0.49</w:t>
            </w:r>
          </w:p>
        </w:tc>
        <w:tc>
          <w:tcPr>
            <w:tcW w:w="1221" w:type="dxa"/>
          </w:tcPr>
          <w:p w14:paraId="4BF4A00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0.45</w:t>
            </w:r>
          </w:p>
        </w:tc>
        <w:tc>
          <w:tcPr>
            <w:tcW w:w="1942" w:type="dxa"/>
          </w:tcPr>
          <w:p w14:paraId="02ABCDB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93.12</w:t>
            </w:r>
          </w:p>
        </w:tc>
        <w:tc>
          <w:tcPr>
            <w:tcW w:w="1161" w:type="dxa"/>
          </w:tcPr>
          <w:p w14:paraId="1400910C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093142DC" w14:textId="77777777" w:rsidTr="00AB3DC4">
        <w:tc>
          <w:tcPr>
            <w:tcW w:w="1942" w:type="dxa"/>
          </w:tcPr>
          <w:p w14:paraId="65EF293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230D681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7509680640</w:t>
            </w:r>
          </w:p>
        </w:tc>
        <w:tc>
          <w:tcPr>
            <w:tcW w:w="801" w:type="dxa"/>
          </w:tcPr>
          <w:p w14:paraId="54601CC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063C6B3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D:\</w:t>
            </w:r>
          </w:p>
        </w:tc>
        <w:tc>
          <w:tcPr>
            <w:tcW w:w="1476" w:type="dxa"/>
          </w:tcPr>
          <w:p w14:paraId="56E8DE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1108256281</w:t>
            </w:r>
          </w:p>
        </w:tc>
        <w:tc>
          <w:tcPr>
            <w:tcW w:w="996" w:type="dxa"/>
          </w:tcPr>
          <w:p w14:paraId="3E9BEC8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7.00</w:t>
            </w:r>
          </w:p>
        </w:tc>
        <w:tc>
          <w:tcPr>
            <w:tcW w:w="1221" w:type="dxa"/>
          </w:tcPr>
          <w:p w14:paraId="7ECE7D7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2.93</w:t>
            </w:r>
          </w:p>
        </w:tc>
        <w:tc>
          <w:tcPr>
            <w:tcW w:w="1942" w:type="dxa"/>
          </w:tcPr>
          <w:p w14:paraId="52AF35E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41.88</w:t>
            </w:r>
          </w:p>
        </w:tc>
        <w:tc>
          <w:tcPr>
            <w:tcW w:w="1161" w:type="dxa"/>
          </w:tcPr>
          <w:p w14:paraId="26B50298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595CBB93" w14:textId="77777777" w:rsidTr="00AB3DC4">
        <w:tc>
          <w:tcPr>
            <w:tcW w:w="1942" w:type="dxa"/>
          </w:tcPr>
          <w:p w14:paraId="41DEA9E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162883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7509680640</w:t>
            </w:r>
          </w:p>
        </w:tc>
        <w:tc>
          <w:tcPr>
            <w:tcW w:w="801" w:type="dxa"/>
          </w:tcPr>
          <w:p w14:paraId="2B5B89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71B2F2C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C:\</w:t>
            </w:r>
          </w:p>
        </w:tc>
        <w:tc>
          <w:tcPr>
            <w:tcW w:w="1476" w:type="dxa"/>
          </w:tcPr>
          <w:p w14:paraId="7917DB1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2094451920</w:t>
            </w:r>
          </w:p>
        </w:tc>
        <w:tc>
          <w:tcPr>
            <w:tcW w:w="996" w:type="dxa"/>
          </w:tcPr>
          <w:p w14:paraId="233DAA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126.51</w:t>
            </w:r>
          </w:p>
        </w:tc>
        <w:tc>
          <w:tcPr>
            <w:tcW w:w="1221" w:type="dxa"/>
          </w:tcPr>
          <w:p w14:paraId="0FD1F86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107.32</w:t>
            </w:r>
          </w:p>
        </w:tc>
        <w:tc>
          <w:tcPr>
            <w:tcW w:w="1942" w:type="dxa"/>
          </w:tcPr>
          <w:p w14:paraId="053409E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84.83</w:t>
            </w:r>
          </w:p>
        </w:tc>
        <w:tc>
          <w:tcPr>
            <w:tcW w:w="1161" w:type="dxa"/>
          </w:tcPr>
          <w:p w14:paraId="386D6F89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0160C865" w14:textId="77777777" w:rsidTr="00AB3DC4">
        <w:tc>
          <w:tcPr>
            <w:tcW w:w="1942" w:type="dxa"/>
          </w:tcPr>
          <w:p w14:paraId="5594EA5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4CEDFF3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136366917120</w:t>
            </w:r>
          </w:p>
        </w:tc>
        <w:tc>
          <w:tcPr>
            <w:tcW w:w="801" w:type="dxa"/>
          </w:tcPr>
          <w:p w14:paraId="6163C58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4B9CC36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\\?\Volume{a1571946-0000-0000-0000-100000000000}\</w:t>
            </w:r>
          </w:p>
        </w:tc>
        <w:tc>
          <w:tcPr>
            <w:tcW w:w="1476" w:type="dxa"/>
          </w:tcPr>
          <w:p w14:paraId="580007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3593274144</w:t>
            </w:r>
          </w:p>
        </w:tc>
        <w:tc>
          <w:tcPr>
            <w:tcW w:w="996" w:type="dxa"/>
          </w:tcPr>
          <w:p w14:paraId="143539D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0.49</w:t>
            </w:r>
          </w:p>
        </w:tc>
        <w:tc>
          <w:tcPr>
            <w:tcW w:w="1221" w:type="dxa"/>
          </w:tcPr>
          <w:p w14:paraId="58F8F4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0.45</w:t>
            </w:r>
          </w:p>
        </w:tc>
        <w:tc>
          <w:tcPr>
            <w:tcW w:w="1942" w:type="dxa"/>
          </w:tcPr>
          <w:p w14:paraId="61B775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93.12</w:t>
            </w:r>
          </w:p>
        </w:tc>
        <w:tc>
          <w:tcPr>
            <w:tcW w:w="1161" w:type="dxa"/>
          </w:tcPr>
          <w:p w14:paraId="562C6D0F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4C12403B" w14:textId="77777777" w:rsidTr="00AB3DC4">
        <w:tc>
          <w:tcPr>
            <w:tcW w:w="1942" w:type="dxa"/>
          </w:tcPr>
          <w:p w14:paraId="78F48C6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58BB30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136366917120</w:t>
            </w:r>
          </w:p>
        </w:tc>
        <w:tc>
          <w:tcPr>
            <w:tcW w:w="801" w:type="dxa"/>
          </w:tcPr>
          <w:p w14:paraId="2048FE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2B547D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D:\</w:t>
            </w:r>
          </w:p>
        </w:tc>
        <w:tc>
          <w:tcPr>
            <w:tcW w:w="1476" w:type="dxa"/>
          </w:tcPr>
          <w:p w14:paraId="634E281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1108256281</w:t>
            </w:r>
          </w:p>
        </w:tc>
        <w:tc>
          <w:tcPr>
            <w:tcW w:w="996" w:type="dxa"/>
          </w:tcPr>
          <w:p w14:paraId="48643E4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7.00</w:t>
            </w:r>
          </w:p>
        </w:tc>
        <w:tc>
          <w:tcPr>
            <w:tcW w:w="1221" w:type="dxa"/>
          </w:tcPr>
          <w:p w14:paraId="48B5769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2.93</w:t>
            </w:r>
          </w:p>
        </w:tc>
        <w:tc>
          <w:tcPr>
            <w:tcW w:w="1942" w:type="dxa"/>
          </w:tcPr>
          <w:p w14:paraId="749462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41.88</w:t>
            </w:r>
          </w:p>
        </w:tc>
        <w:tc>
          <w:tcPr>
            <w:tcW w:w="1161" w:type="dxa"/>
          </w:tcPr>
          <w:p w14:paraId="7BA38AD6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0A9A51CC" w14:textId="77777777" w:rsidTr="00AB3DC4">
        <w:tc>
          <w:tcPr>
            <w:tcW w:w="1942" w:type="dxa"/>
          </w:tcPr>
          <w:p w14:paraId="7337077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2125B5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136366917120</w:t>
            </w:r>
          </w:p>
        </w:tc>
        <w:tc>
          <w:tcPr>
            <w:tcW w:w="801" w:type="dxa"/>
          </w:tcPr>
          <w:p w14:paraId="3EBD1A9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77B31D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C:\</w:t>
            </w:r>
          </w:p>
        </w:tc>
        <w:tc>
          <w:tcPr>
            <w:tcW w:w="1476" w:type="dxa"/>
          </w:tcPr>
          <w:p w14:paraId="2D884BD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2094451920</w:t>
            </w:r>
          </w:p>
        </w:tc>
        <w:tc>
          <w:tcPr>
            <w:tcW w:w="996" w:type="dxa"/>
          </w:tcPr>
          <w:p w14:paraId="60D2B79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126.51</w:t>
            </w:r>
          </w:p>
        </w:tc>
        <w:tc>
          <w:tcPr>
            <w:tcW w:w="1221" w:type="dxa"/>
          </w:tcPr>
          <w:p w14:paraId="0EDA346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107.32</w:t>
            </w:r>
          </w:p>
        </w:tc>
        <w:tc>
          <w:tcPr>
            <w:tcW w:w="1942" w:type="dxa"/>
          </w:tcPr>
          <w:p w14:paraId="6419731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84.83</w:t>
            </w:r>
          </w:p>
        </w:tc>
        <w:tc>
          <w:tcPr>
            <w:tcW w:w="1161" w:type="dxa"/>
          </w:tcPr>
          <w:p w14:paraId="3F61161E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364152F4" w14:textId="77777777" w:rsidTr="00AB3DC4">
        <w:tc>
          <w:tcPr>
            <w:tcW w:w="1942" w:type="dxa"/>
          </w:tcPr>
          <w:p w14:paraId="5D40AAD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14E7E37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107372805120</w:t>
            </w:r>
          </w:p>
        </w:tc>
        <w:tc>
          <w:tcPr>
            <w:tcW w:w="801" w:type="dxa"/>
          </w:tcPr>
          <w:p w14:paraId="1F0EE7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19E3A3A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\\?\Volume{a1571946-0000-0000-0000-100000000000}\</w:t>
            </w:r>
          </w:p>
        </w:tc>
        <w:tc>
          <w:tcPr>
            <w:tcW w:w="1476" w:type="dxa"/>
          </w:tcPr>
          <w:p w14:paraId="4D09CE2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3593274144</w:t>
            </w:r>
          </w:p>
        </w:tc>
        <w:tc>
          <w:tcPr>
            <w:tcW w:w="996" w:type="dxa"/>
          </w:tcPr>
          <w:p w14:paraId="0C36868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0.49</w:t>
            </w:r>
          </w:p>
        </w:tc>
        <w:tc>
          <w:tcPr>
            <w:tcW w:w="1221" w:type="dxa"/>
          </w:tcPr>
          <w:p w14:paraId="22D308F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0.45</w:t>
            </w:r>
          </w:p>
        </w:tc>
        <w:tc>
          <w:tcPr>
            <w:tcW w:w="1942" w:type="dxa"/>
          </w:tcPr>
          <w:p w14:paraId="150C8AA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93.12</w:t>
            </w:r>
          </w:p>
        </w:tc>
        <w:tc>
          <w:tcPr>
            <w:tcW w:w="1161" w:type="dxa"/>
          </w:tcPr>
          <w:p w14:paraId="1D2F2F96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31A18336" w14:textId="77777777" w:rsidTr="00AB3DC4">
        <w:tc>
          <w:tcPr>
            <w:tcW w:w="1942" w:type="dxa"/>
          </w:tcPr>
          <w:p w14:paraId="03181C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WBEA-AZ-S-DC01.ad.wbea.org</w:t>
            </w:r>
          </w:p>
        </w:tc>
        <w:tc>
          <w:tcPr>
            <w:tcW w:w="1581" w:type="dxa"/>
          </w:tcPr>
          <w:p w14:paraId="4F12ED5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107372805120</w:t>
            </w:r>
          </w:p>
        </w:tc>
        <w:tc>
          <w:tcPr>
            <w:tcW w:w="801" w:type="dxa"/>
          </w:tcPr>
          <w:p w14:paraId="2428711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3E8820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D:\</w:t>
            </w:r>
          </w:p>
        </w:tc>
        <w:tc>
          <w:tcPr>
            <w:tcW w:w="1476" w:type="dxa"/>
          </w:tcPr>
          <w:p w14:paraId="075C6C7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1108256281</w:t>
            </w:r>
          </w:p>
        </w:tc>
        <w:tc>
          <w:tcPr>
            <w:tcW w:w="996" w:type="dxa"/>
          </w:tcPr>
          <w:p w14:paraId="7FB901F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7.00</w:t>
            </w:r>
          </w:p>
        </w:tc>
        <w:tc>
          <w:tcPr>
            <w:tcW w:w="1221" w:type="dxa"/>
          </w:tcPr>
          <w:p w14:paraId="778D558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2.93</w:t>
            </w:r>
          </w:p>
        </w:tc>
        <w:tc>
          <w:tcPr>
            <w:tcW w:w="1942" w:type="dxa"/>
          </w:tcPr>
          <w:p w14:paraId="0417963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41.88</w:t>
            </w:r>
          </w:p>
        </w:tc>
        <w:tc>
          <w:tcPr>
            <w:tcW w:w="1161" w:type="dxa"/>
          </w:tcPr>
          <w:p w14:paraId="17EB1C18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  <w:tr w:rsidR="00455381" w:rsidRPr="008A67AA" w14:paraId="1638C946" w14:textId="77777777" w:rsidTr="00AB3DC4">
        <w:tc>
          <w:tcPr>
            <w:tcW w:w="1942" w:type="dxa"/>
          </w:tcPr>
          <w:p w14:paraId="1C3374D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WBEA-AZ-S-DC01.ad.wbea.org</w:t>
            </w:r>
          </w:p>
        </w:tc>
        <w:tc>
          <w:tcPr>
            <w:tcW w:w="1581" w:type="dxa"/>
          </w:tcPr>
          <w:p w14:paraId="7D15A40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107372805120</w:t>
            </w:r>
          </w:p>
        </w:tc>
        <w:tc>
          <w:tcPr>
            <w:tcW w:w="801" w:type="dxa"/>
          </w:tcPr>
          <w:p w14:paraId="4243B26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OK</w:t>
            </w:r>
          </w:p>
        </w:tc>
        <w:tc>
          <w:tcPr>
            <w:tcW w:w="1942" w:type="dxa"/>
          </w:tcPr>
          <w:p w14:paraId="3A1F38D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C:\</w:t>
            </w:r>
          </w:p>
        </w:tc>
        <w:tc>
          <w:tcPr>
            <w:tcW w:w="1476" w:type="dxa"/>
          </w:tcPr>
          <w:p w14:paraId="5AD43E6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2094451920</w:t>
            </w:r>
          </w:p>
        </w:tc>
        <w:tc>
          <w:tcPr>
            <w:tcW w:w="996" w:type="dxa"/>
          </w:tcPr>
          <w:p w14:paraId="1B6B25B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126.51</w:t>
            </w:r>
          </w:p>
        </w:tc>
        <w:tc>
          <w:tcPr>
            <w:tcW w:w="1221" w:type="dxa"/>
          </w:tcPr>
          <w:p w14:paraId="789313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107.32</w:t>
            </w:r>
          </w:p>
        </w:tc>
        <w:tc>
          <w:tcPr>
            <w:tcW w:w="1942" w:type="dxa"/>
          </w:tcPr>
          <w:p w14:paraId="3D5C578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84.83</w:t>
            </w:r>
          </w:p>
        </w:tc>
        <w:tc>
          <w:tcPr>
            <w:tcW w:w="1161" w:type="dxa"/>
          </w:tcPr>
          <w:p w14:paraId="1A9661F6" w14:textId="77777777" w:rsidR="00455381" w:rsidRPr="008A67AA" w:rsidRDefault="00455381" w:rsidP="00AB3DC4">
            <w:pPr>
              <w:rPr>
                <w:rFonts w:ascii="Calibri" w:hAnsi="Calibri" w:cs="Calibri"/>
                <w:color w:val="008000"/>
              </w:rPr>
            </w:pPr>
            <w:r w:rsidRPr="008A67AA">
              <w:rPr>
                <w:rFonts w:ascii="Calibri" w:hAnsi="Calibri" w:cs="Calibri"/>
                <w:color w:val="008000"/>
              </w:rPr>
              <w:t>Green</w:t>
            </w:r>
          </w:p>
        </w:tc>
      </w:tr>
    </w:tbl>
    <w:p w14:paraId="1B8E5108" w14:textId="77777777" w:rsidR="00455381" w:rsidRDefault="00455381" w:rsidP="00455381">
      <w:pPr>
        <w:pStyle w:val="Heading3"/>
      </w:pPr>
    </w:p>
    <w:p w14:paraId="3DC76823" w14:textId="77777777" w:rsidR="00455381" w:rsidRDefault="00455381" w:rsidP="00455381">
      <w:pPr>
        <w:pStyle w:val="Heading3"/>
      </w:pPr>
      <w:bookmarkStart w:id="35" w:name="_Toc77199141"/>
      <w:bookmarkStart w:id="36" w:name="_Toc77201500"/>
      <w:r>
        <w:t>Number Of Schema Admins</w:t>
      </w:r>
      <w:bookmarkEnd w:id="35"/>
      <w:bookmarkEnd w:id="36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SchemaAdmins"/>
      </w:tblPr>
      <w:tblGrid>
        <w:gridCol w:w="1596"/>
      </w:tblGrid>
      <w:tr w:rsidR="00455381" w:rsidRPr="008A67AA" w14:paraId="7232F288" w14:textId="77777777" w:rsidTr="00AB3DC4">
        <w:tc>
          <w:tcPr>
            <w:tcW w:w="1596" w:type="dxa"/>
          </w:tcPr>
          <w:p w14:paraId="25F2E474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Schema Admins</w:t>
            </w:r>
          </w:p>
        </w:tc>
      </w:tr>
      <w:tr w:rsidR="00455381" w:rsidRPr="008A67AA" w14:paraId="3BE4D8FE" w14:textId="77777777" w:rsidTr="00AB3DC4">
        <w:tc>
          <w:tcPr>
            <w:tcW w:w="1596" w:type="dxa"/>
          </w:tcPr>
          <w:p w14:paraId="278F34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</w:tbl>
    <w:p w14:paraId="556563AF" w14:textId="77777777" w:rsidR="00455381" w:rsidRDefault="00455381" w:rsidP="00455381">
      <w:pPr>
        <w:pStyle w:val="Heading3"/>
      </w:pPr>
    </w:p>
    <w:p w14:paraId="2DAE217E" w14:textId="77777777" w:rsidR="00455381" w:rsidRDefault="00455381" w:rsidP="00455381">
      <w:pPr>
        <w:pStyle w:val="Heading3"/>
      </w:pPr>
      <w:bookmarkStart w:id="37" w:name="_Toc77199142"/>
      <w:bookmarkStart w:id="38" w:name="_Toc77201501"/>
      <w:r>
        <w:t>Schema Admins</w:t>
      </w:r>
      <w:bookmarkEnd w:id="37"/>
      <w:bookmarkEnd w:id="38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SchemaAdmins"/>
      </w:tblPr>
      <w:tblGrid>
        <w:gridCol w:w="1941"/>
        <w:gridCol w:w="2181"/>
      </w:tblGrid>
      <w:tr w:rsidR="00455381" w:rsidRPr="008A67AA" w14:paraId="37E4BE20" w14:textId="77777777" w:rsidTr="00AB3DC4">
        <w:tc>
          <w:tcPr>
            <w:tcW w:w="1941" w:type="dxa"/>
          </w:tcPr>
          <w:p w14:paraId="0C47AE5A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Name</w:t>
            </w:r>
          </w:p>
        </w:tc>
        <w:tc>
          <w:tcPr>
            <w:tcW w:w="2181" w:type="dxa"/>
          </w:tcPr>
          <w:p w14:paraId="34F8626D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Principal Name</w:t>
            </w:r>
          </w:p>
        </w:tc>
      </w:tr>
      <w:tr w:rsidR="00455381" w:rsidRPr="008A67AA" w14:paraId="00515C2D" w14:textId="77777777" w:rsidTr="00AB3DC4">
        <w:tc>
          <w:tcPr>
            <w:tcW w:w="1941" w:type="dxa"/>
          </w:tcPr>
          <w:p w14:paraId="5D5E92E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 Sync Account</w:t>
            </w:r>
          </w:p>
        </w:tc>
        <w:tc>
          <w:tcPr>
            <w:tcW w:w="2181" w:type="dxa"/>
          </w:tcPr>
          <w:p w14:paraId="1035F05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azuresync@wbea.org</w:t>
            </w:r>
          </w:p>
        </w:tc>
      </w:tr>
      <w:tr w:rsidR="00455381" w:rsidRPr="008A67AA" w14:paraId="52C86B3F" w14:textId="77777777" w:rsidTr="00AB3DC4">
        <w:tc>
          <w:tcPr>
            <w:tcW w:w="1941" w:type="dxa"/>
          </w:tcPr>
          <w:p w14:paraId="4C49CA6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 service</w:t>
            </w:r>
          </w:p>
        </w:tc>
        <w:tc>
          <w:tcPr>
            <w:tcW w:w="2181" w:type="dxa"/>
          </w:tcPr>
          <w:p w14:paraId="45E73AD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ironclad@wbea.org</w:t>
            </w:r>
          </w:p>
        </w:tc>
      </w:tr>
      <w:tr w:rsidR="00455381" w:rsidRPr="008A67AA" w14:paraId="4ED5BB82" w14:textId="77777777" w:rsidTr="00AB3DC4">
        <w:tc>
          <w:tcPr>
            <w:tcW w:w="1941" w:type="dxa"/>
          </w:tcPr>
          <w:p w14:paraId="6DC72B5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CompuVision</w:t>
            </w:r>
          </w:p>
        </w:tc>
        <w:tc>
          <w:tcPr>
            <w:tcW w:w="2181" w:type="dxa"/>
          </w:tcPr>
          <w:p w14:paraId="0CD7D3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cvsinfotech@wbea.org</w:t>
            </w:r>
          </w:p>
        </w:tc>
      </w:tr>
      <w:tr w:rsidR="00455381" w:rsidRPr="008A67AA" w14:paraId="1097EE38" w14:textId="77777777" w:rsidTr="00AB3DC4">
        <w:tc>
          <w:tcPr>
            <w:tcW w:w="1941" w:type="dxa"/>
          </w:tcPr>
          <w:p w14:paraId="788740B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Administrator</w:t>
            </w:r>
          </w:p>
        </w:tc>
        <w:tc>
          <w:tcPr>
            <w:tcW w:w="2181" w:type="dxa"/>
          </w:tcPr>
          <w:p w14:paraId="77C9B7AA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</w:tbl>
    <w:p w14:paraId="2F9A9EC1" w14:textId="77777777" w:rsidR="00455381" w:rsidRDefault="00455381" w:rsidP="00455381">
      <w:pPr>
        <w:pStyle w:val="Heading3"/>
      </w:pPr>
    </w:p>
    <w:p w14:paraId="59C925BB" w14:textId="77777777" w:rsidR="00455381" w:rsidRDefault="00455381" w:rsidP="00455381">
      <w:pPr>
        <w:pStyle w:val="Heading3"/>
      </w:pPr>
      <w:bookmarkStart w:id="39" w:name="_Toc77199143"/>
      <w:bookmarkStart w:id="40" w:name="_Toc77201502"/>
      <w:r>
        <w:t>Number Of Enterprise Admins</w:t>
      </w:r>
      <w:bookmarkEnd w:id="39"/>
      <w:bookmarkEnd w:id="40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EnterpriseAdmins"/>
      </w:tblPr>
      <w:tblGrid>
        <w:gridCol w:w="1806"/>
      </w:tblGrid>
      <w:tr w:rsidR="00455381" w:rsidRPr="008A67AA" w14:paraId="2872DE87" w14:textId="77777777" w:rsidTr="00AB3DC4">
        <w:tc>
          <w:tcPr>
            <w:tcW w:w="1806" w:type="dxa"/>
          </w:tcPr>
          <w:p w14:paraId="14B96C0D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Enterprise Admins</w:t>
            </w:r>
          </w:p>
        </w:tc>
      </w:tr>
      <w:tr w:rsidR="00455381" w:rsidRPr="008A67AA" w14:paraId="109A8947" w14:textId="77777777" w:rsidTr="00AB3DC4">
        <w:tc>
          <w:tcPr>
            <w:tcW w:w="1806" w:type="dxa"/>
          </w:tcPr>
          <w:p w14:paraId="59CFB68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</w:tr>
    </w:tbl>
    <w:p w14:paraId="139124AA" w14:textId="77777777" w:rsidR="00455381" w:rsidRDefault="00455381" w:rsidP="00455381">
      <w:pPr>
        <w:pStyle w:val="Heading3"/>
      </w:pPr>
    </w:p>
    <w:p w14:paraId="42384641" w14:textId="77777777" w:rsidR="00455381" w:rsidRDefault="00455381" w:rsidP="00455381">
      <w:pPr>
        <w:pStyle w:val="Heading3"/>
      </w:pPr>
      <w:bookmarkStart w:id="41" w:name="_Toc77199144"/>
      <w:bookmarkStart w:id="42" w:name="_Toc77201503"/>
      <w:r>
        <w:t>Enterprise Admins</w:t>
      </w:r>
      <w:bookmarkEnd w:id="41"/>
      <w:bookmarkEnd w:id="42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EnterpriseAdmins"/>
      </w:tblPr>
      <w:tblGrid>
        <w:gridCol w:w="1941"/>
        <w:gridCol w:w="2631"/>
      </w:tblGrid>
      <w:tr w:rsidR="00455381" w:rsidRPr="008A67AA" w14:paraId="05AA5F5C" w14:textId="77777777" w:rsidTr="00AB3DC4">
        <w:tc>
          <w:tcPr>
            <w:tcW w:w="1941" w:type="dxa"/>
          </w:tcPr>
          <w:p w14:paraId="03EC03CF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Name</w:t>
            </w:r>
          </w:p>
        </w:tc>
        <w:tc>
          <w:tcPr>
            <w:tcW w:w="2631" w:type="dxa"/>
          </w:tcPr>
          <w:p w14:paraId="105AC7A9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Principal Name</w:t>
            </w:r>
          </w:p>
        </w:tc>
      </w:tr>
      <w:tr w:rsidR="00455381" w:rsidRPr="008A67AA" w14:paraId="42EC7187" w14:textId="77777777" w:rsidTr="00AB3DC4">
        <w:tc>
          <w:tcPr>
            <w:tcW w:w="1941" w:type="dxa"/>
          </w:tcPr>
          <w:p w14:paraId="741912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Michael Herzig</w:t>
            </w:r>
          </w:p>
        </w:tc>
        <w:tc>
          <w:tcPr>
            <w:tcW w:w="2631" w:type="dxa"/>
          </w:tcPr>
          <w:p w14:paraId="00E3EC4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mherzig@wbea.org</w:t>
            </w:r>
          </w:p>
        </w:tc>
      </w:tr>
      <w:tr w:rsidR="00455381" w:rsidRPr="008A67AA" w14:paraId="68706F3D" w14:textId="77777777" w:rsidTr="00AB3DC4">
        <w:tc>
          <w:tcPr>
            <w:tcW w:w="1941" w:type="dxa"/>
          </w:tcPr>
          <w:p w14:paraId="03CC2D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 Service</w:t>
            </w:r>
          </w:p>
        </w:tc>
        <w:tc>
          <w:tcPr>
            <w:tcW w:w="2631" w:type="dxa"/>
          </w:tcPr>
          <w:p w14:paraId="4AE904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wbea_service@ad.wbea.org</w:t>
            </w:r>
          </w:p>
        </w:tc>
      </w:tr>
      <w:tr w:rsidR="00455381" w:rsidRPr="008A67AA" w14:paraId="4D7AF3BF" w14:textId="77777777" w:rsidTr="00AB3DC4">
        <w:tc>
          <w:tcPr>
            <w:tcW w:w="1941" w:type="dxa"/>
          </w:tcPr>
          <w:p w14:paraId="3C686C8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 Support</w:t>
            </w:r>
          </w:p>
        </w:tc>
        <w:tc>
          <w:tcPr>
            <w:tcW w:w="2631" w:type="dxa"/>
          </w:tcPr>
          <w:p w14:paraId="0D172F3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WBEASupport@ad.wbea.org</w:t>
            </w:r>
          </w:p>
        </w:tc>
      </w:tr>
      <w:tr w:rsidR="00455381" w:rsidRPr="008A67AA" w14:paraId="3E04DCAC" w14:textId="77777777" w:rsidTr="00AB3DC4">
        <w:tc>
          <w:tcPr>
            <w:tcW w:w="1941" w:type="dxa"/>
          </w:tcPr>
          <w:p w14:paraId="00E5CB0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adminmclane</w:t>
            </w:r>
          </w:p>
        </w:tc>
        <w:tc>
          <w:tcPr>
            <w:tcW w:w="2631" w:type="dxa"/>
          </w:tcPr>
          <w:p w14:paraId="0AAA301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adminmclane@ad.wbea.org</w:t>
            </w:r>
          </w:p>
        </w:tc>
      </w:tr>
      <w:tr w:rsidR="00455381" w:rsidRPr="008A67AA" w14:paraId="25623383" w14:textId="77777777" w:rsidTr="00AB3DC4">
        <w:tc>
          <w:tcPr>
            <w:tcW w:w="1941" w:type="dxa"/>
          </w:tcPr>
          <w:p w14:paraId="5B92756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 Sync Account</w:t>
            </w:r>
          </w:p>
        </w:tc>
        <w:tc>
          <w:tcPr>
            <w:tcW w:w="2631" w:type="dxa"/>
          </w:tcPr>
          <w:p w14:paraId="1CAFF54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azuresync@wbea.org</w:t>
            </w:r>
          </w:p>
        </w:tc>
      </w:tr>
      <w:tr w:rsidR="00455381" w:rsidRPr="008A67AA" w14:paraId="4D258E3E" w14:textId="77777777" w:rsidTr="00AB3DC4">
        <w:tc>
          <w:tcPr>
            <w:tcW w:w="1941" w:type="dxa"/>
          </w:tcPr>
          <w:p w14:paraId="435EE65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 service</w:t>
            </w:r>
          </w:p>
        </w:tc>
        <w:tc>
          <w:tcPr>
            <w:tcW w:w="2631" w:type="dxa"/>
          </w:tcPr>
          <w:p w14:paraId="2AB7182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ironclad@wbea.org</w:t>
            </w:r>
          </w:p>
        </w:tc>
      </w:tr>
      <w:tr w:rsidR="00455381" w:rsidRPr="008A67AA" w14:paraId="0911FAEE" w14:textId="77777777" w:rsidTr="00AB3DC4">
        <w:tc>
          <w:tcPr>
            <w:tcW w:w="1941" w:type="dxa"/>
          </w:tcPr>
          <w:p w14:paraId="34CEBBB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CompuVision</w:t>
            </w:r>
          </w:p>
        </w:tc>
        <w:tc>
          <w:tcPr>
            <w:tcW w:w="2631" w:type="dxa"/>
          </w:tcPr>
          <w:p w14:paraId="7A04112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cvsinfotech@wbea.org</w:t>
            </w:r>
          </w:p>
        </w:tc>
      </w:tr>
      <w:tr w:rsidR="00455381" w:rsidRPr="008A67AA" w14:paraId="5F47E74F" w14:textId="77777777" w:rsidTr="00AB3DC4">
        <w:tc>
          <w:tcPr>
            <w:tcW w:w="1941" w:type="dxa"/>
          </w:tcPr>
          <w:p w14:paraId="11D42B2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Administrator</w:t>
            </w:r>
          </w:p>
        </w:tc>
        <w:tc>
          <w:tcPr>
            <w:tcW w:w="2631" w:type="dxa"/>
          </w:tcPr>
          <w:p w14:paraId="1387E424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</w:tbl>
    <w:p w14:paraId="64819E4F" w14:textId="77777777" w:rsidR="00455381" w:rsidRDefault="00455381" w:rsidP="00455381">
      <w:pPr>
        <w:pStyle w:val="Heading3"/>
      </w:pPr>
    </w:p>
    <w:p w14:paraId="5BA32A05" w14:textId="77777777" w:rsidR="00455381" w:rsidRDefault="00455381" w:rsidP="00455381">
      <w:pPr>
        <w:pStyle w:val="Heading3"/>
      </w:pPr>
      <w:bookmarkStart w:id="43" w:name="_Toc77199145"/>
      <w:bookmarkStart w:id="44" w:name="_Toc77201504"/>
      <w:r>
        <w:t>Number Of Domain Admins</w:t>
      </w:r>
      <w:bookmarkEnd w:id="43"/>
      <w:bookmarkEnd w:id="44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omainAdmins"/>
      </w:tblPr>
      <w:tblGrid>
        <w:gridCol w:w="1581"/>
      </w:tblGrid>
      <w:tr w:rsidR="00455381" w:rsidRPr="008A67AA" w14:paraId="32FEACCD" w14:textId="77777777" w:rsidTr="00AB3DC4">
        <w:tc>
          <w:tcPr>
            <w:tcW w:w="1581" w:type="dxa"/>
          </w:tcPr>
          <w:p w14:paraId="1D8FDC2F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Domain Admins</w:t>
            </w:r>
          </w:p>
        </w:tc>
      </w:tr>
      <w:tr w:rsidR="00455381" w:rsidRPr="008A67AA" w14:paraId="5025F74D" w14:textId="77777777" w:rsidTr="00AB3DC4">
        <w:tc>
          <w:tcPr>
            <w:tcW w:w="1581" w:type="dxa"/>
          </w:tcPr>
          <w:p w14:paraId="6F37F10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</w:tr>
    </w:tbl>
    <w:p w14:paraId="5B8D1E83" w14:textId="77777777" w:rsidR="00455381" w:rsidRDefault="00455381" w:rsidP="00455381">
      <w:pPr>
        <w:pStyle w:val="Heading3"/>
      </w:pPr>
    </w:p>
    <w:p w14:paraId="4FD863C0" w14:textId="77777777" w:rsidR="00455381" w:rsidRDefault="00455381" w:rsidP="00455381">
      <w:pPr>
        <w:pStyle w:val="Heading3"/>
      </w:pPr>
      <w:bookmarkStart w:id="45" w:name="_Toc77199146"/>
      <w:bookmarkStart w:id="46" w:name="_Toc77201505"/>
      <w:r>
        <w:t>Domain Admins</w:t>
      </w:r>
      <w:bookmarkEnd w:id="45"/>
      <w:bookmarkEnd w:id="46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DomainAdmins"/>
      </w:tblPr>
      <w:tblGrid>
        <w:gridCol w:w="1941"/>
        <w:gridCol w:w="2631"/>
      </w:tblGrid>
      <w:tr w:rsidR="00455381" w:rsidRPr="008A67AA" w14:paraId="4D6CC909" w14:textId="77777777" w:rsidTr="00AB3DC4">
        <w:tc>
          <w:tcPr>
            <w:tcW w:w="1941" w:type="dxa"/>
          </w:tcPr>
          <w:p w14:paraId="3B77A6A0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Name</w:t>
            </w:r>
          </w:p>
        </w:tc>
        <w:tc>
          <w:tcPr>
            <w:tcW w:w="2631" w:type="dxa"/>
          </w:tcPr>
          <w:p w14:paraId="784014D9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Principal Name</w:t>
            </w:r>
          </w:p>
        </w:tc>
      </w:tr>
      <w:tr w:rsidR="00455381" w:rsidRPr="008A67AA" w14:paraId="630D9AAA" w14:textId="77777777" w:rsidTr="00AB3DC4">
        <w:tc>
          <w:tcPr>
            <w:tcW w:w="1941" w:type="dxa"/>
          </w:tcPr>
          <w:p w14:paraId="6169300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Administrator</w:t>
            </w:r>
          </w:p>
        </w:tc>
        <w:tc>
          <w:tcPr>
            <w:tcW w:w="2631" w:type="dxa"/>
          </w:tcPr>
          <w:p w14:paraId="1B63E9D0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  <w:tr w:rsidR="00455381" w:rsidRPr="008A67AA" w14:paraId="04DD3D09" w14:textId="77777777" w:rsidTr="00AB3DC4">
        <w:tc>
          <w:tcPr>
            <w:tcW w:w="1941" w:type="dxa"/>
          </w:tcPr>
          <w:p w14:paraId="1BF35E4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CompuVision</w:t>
            </w:r>
          </w:p>
        </w:tc>
        <w:tc>
          <w:tcPr>
            <w:tcW w:w="2631" w:type="dxa"/>
          </w:tcPr>
          <w:p w14:paraId="627385B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cvsinfotech@wbea.org</w:t>
            </w:r>
          </w:p>
        </w:tc>
      </w:tr>
      <w:tr w:rsidR="00455381" w:rsidRPr="008A67AA" w14:paraId="1719BBDF" w14:textId="77777777" w:rsidTr="00AB3DC4">
        <w:tc>
          <w:tcPr>
            <w:tcW w:w="1941" w:type="dxa"/>
          </w:tcPr>
          <w:p w14:paraId="367B324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Lisa Kirby</w:t>
            </w:r>
          </w:p>
        </w:tc>
        <w:tc>
          <w:tcPr>
            <w:tcW w:w="2631" w:type="dxa"/>
          </w:tcPr>
          <w:p w14:paraId="2F45780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lkirby@wbea.org</w:t>
            </w:r>
          </w:p>
        </w:tc>
      </w:tr>
      <w:tr w:rsidR="00455381" w:rsidRPr="008A67AA" w14:paraId="4D56F522" w14:textId="77777777" w:rsidTr="00AB3DC4">
        <w:tc>
          <w:tcPr>
            <w:tcW w:w="1941" w:type="dxa"/>
          </w:tcPr>
          <w:p w14:paraId="5149170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Sanjay Prasad</w:t>
            </w:r>
          </w:p>
        </w:tc>
        <w:tc>
          <w:tcPr>
            <w:tcW w:w="2631" w:type="dxa"/>
          </w:tcPr>
          <w:p w14:paraId="7C0455A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sprasad@wbea.org</w:t>
            </w:r>
          </w:p>
        </w:tc>
      </w:tr>
      <w:tr w:rsidR="00455381" w:rsidRPr="008A67AA" w14:paraId="16966ED9" w14:textId="77777777" w:rsidTr="00AB3DC4">
        <w:tc>
          <w:tcPr>
            <w:tcW w:w="1941" w:type="dxa"/>
          </w:tcPr>
          <w:p w14:paraId="1C06F0C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 service</w:t>
            </w:r>
          </w:p>
        </w:tc>
        <w:tc>
          <w:tcPr>
            <w:tcW w:w="2631" w:type="dxa"/>
          </w:tcPr>
          <w:p w14:paraId="5150749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ironclad@wbea.org</w:t>
            </w:r>
          </w:p>
        </w:tc>
      </w:tr>
      <w:tr w:rsidR="00455381" w:rsidRPr="008A67AA" w14:paraId="19E8B85D" w14:textId="77777777" w:rsidTr="00AB3DC4">
        <w:tc>
          <w:tcPr>
            <w:tcW w:w="1941" w:type="dxa"/>
          </w:tcPr>
          <w:p w14:paraId="24273D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 Sync Account</w:t>
            </w:r>
          </w:p>
        </w:tc>
        <w:tc>
          <w:tcPr>
            <w:tcW w:w="2631" w:type="dxa"/>
          </w:tcPr>
          <w:p w14:paraId="105EA4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azuresync@wbea.org</w:t>
            </w:r>
          </w:p>
        </w:tc>
      </w:tr>
      <w:tr w:rsidR="00455381" w:rsidRPr="008A67AA" w14:paraId="5B0754B5" w14:textId="77777777" w:rsidTr="00AB3DC4">
        <w:tc>
          <w:tcPr>
            <w:tcW w:w="1941" w:type="dxa"/>
          </w:tcPr>
          <w:p w14:paraId="0FF5931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cvskservice</w:t>
            </w:r>
          </w:p>
        </w:tc>
        <w:tc>
          <w:tcPr>
            <w:tcW w:w="2631" w:type="dxa"/>
          </w:tcPr>
          <w:p w14:paraId="5B18A1E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cvskservice@ad.wbea.org</w:t>
            </w:r>
          </w:p>
        </w:tc>
      </w:tr>
      <w:tr w:rsidR="00455381" w:rsidRPr="008A67AA" w14:paraId="23B56248" w14:textId="77777777" w:rsidTr="00AB3DC4">
        <w:tc>
          <w:tcPr>
            <w:tcW w:w="1941" w:type="dxa"/>
          </w:tcPr>
          <w:p w14:paraId="43499C6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PCM Canada</w:t>
            </w:r>
          </w:p>
        </w:tc>
        <w:tc>
          <w:tcPr>
            <w:tcW w:w="2631" w:type="dxa"/>
          </w:tcPr>
          <w:p w14:paraId="7A016C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PCMCanada@ad.wbea.org</w:t>
            </w:r>
          </w:p>
        </w:tc>
      </w:tr>
      <w:tr w:rsidR="00455381" w:rsidRPr="008A67AA" w14:paraId="521E4545" w14:textId="77777777" w:rsidTr="00AB3DC4">
        <w:tc>
          <w:tcPr>
            <w:tcW w:w="1941" w:type="dxa"/>
          </w:tcPr>
          <w:p w14:paraId="008832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Administrator Paul</w:t>
            </w:r>
          </w:p>
        </w:tc>
        <w:tc>
          <w:tcPr>
            <w:tcW w:w="2631" w:type="dxa"/>
          </w:tcPr>
          <w:p w14:paraId="0415C47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Admin.Paul@wbea.org</w:t>
            </w:r>
          </w:p>
        </w:tc>
      </w:tr>
      <w:tr w:rsidR="00455381" w:rsidRPr="008A67AA" w14:paraId="088CED90" w14:textId="77777777" w:rsidTr="00AB3DC4">
        <w:tc>
          <w:tcPr>
            <w:tcW w:w="1941" w:type="dxa"/>
          </w:tcPr>
          <w:p w14:paraId="6E54571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 Support</w:t>
            </w:r>
          </w:p>
        </w:tc>
        <w:tc>
          <w:tcPr>
            <w:tcW w:w="2631" w:type="dxa"/>
          </w:tcPr>
          <w:p w14:paraId="349D107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WBEASupport@ad.wbea.org</w:t>
            </w:r>
          </w:p>
        </w:tc>
      </w:tr>
      <w:tr w:rsidR="00455381" w:rsidRPr="008A67AA" w14:paraId="1B245D2F" w14:textId="77777777" w:rsidTr="00AB3DC4">
        <w:tc>
          <w:tcPr>
            <w:tcW w:w="1941" w:type="dxa"/>
          </w:tcPr>
          <w:p w14:paraId="2182625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Security</w:t>
            </w:r>
          </w:p>
        </w:tc>
        <w:tc>
          <w:tcPr>
            <w:tcW w:w="2631" w:type="dxa"/>
          </w:tcPr>
          <w:p w14:paraId="2204545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security@ad.wbea.org</w:t>
            </w:r>
          </w:p>
        </w:tc>
      </w:tr>
      <w:tr w:rsidR="00455381" w:rsidRPr="008A67AA" w14:paraId="25D3650D" w14:textId="77777777" w:rsidTr="00AB3DC4">
        <w:tc>
          <w:tcPr>
            <w:tcW w:w="1941" w:type="dxa"/>
          </w:tcPr>
          <w:p w14:paraId="5D1783C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Jacob Jesheem</w:t>
            </w:r>
          </w:p>
        </w:tc>
        <w:tc>
          <w:tcPr>
            <w:tcW w:w="2631" w:type="dxa"/>
          </w:tcPr>
          <w:p w14:paraId="6A28445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jjesheem@wbea.org</w:t>
            </w:r>
          </w:p>
        </w:tc>
      </w:tr>
      <w:tr w:rsidR="00455381" w:rsidRPr="008A67AA" w14:paraId="1E8CED38" w14:textId="77777777" w:rsidTr="00AB3DC4">
        <w:tc>
          <w:tcPr>
            <w:tcW w:w="1941" w:type="dxa"/>
          </w:tcPr>
          <w:p w14:paraId="39D85F3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 Service</w:t>
            </w:r>
          </w:p>
        </w:tc>
        <w:tc>
          <w:tcPr>
            <w:tcW w:w="2631" w:type="dxa"/>
          </w:tcPr>
          <w:p w14:paraId="3CC9A35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wbea_service@ad.wbea.org</w:t>
            </w:r>
          </w:p>
        </w:tc>
      </w:tr>
      <w:tr w:rsidR="00455381" w:rsidRPr="008A67AA" w14:paraId="45161A35" w14:textId="77777777" w:rsidTr="00AB3DC4">
        <w:tc>
          <w:tcPr>
            <w:tcW w:w="1941" w:type="dxa"/>
          </w:tcPr>
          <w:p w14:paraId="1F754D4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Michael Herzig</w:t>
            </w:r>
          </w:p>
        </w:tc>
        <w:tc>
          <w:tcPr>
            <w:tcW w:w="2631" w:type="dxa"/>
          </w:tcPr>
          <w:p w14:paraId="722308D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mherzig@wbea.org</w:t>
            </w:r>
          </w:p>
        </w:tc>
      </w:tr>
    </w:tbl>
    <w:p w14:paraId="7BF84CD3" w14:textId="2830F990" w:rsidR="00455381" w:rsidRDefault="00455381" w:rsidP="00455381">
      <w:pPr>
        <w:pStyle w:val="Heading3"/>
      </w:pPr>
    </w:p>
    <w:p w14:paraId="0B3D79E0" w14:textId="5B73AA3F" w:rsidR="00EB4659" w:rsidRDefault="00EB4659" w:rsidP="00EB4659">
      <w:pPr>
        <w:pStyle w:val="Heading3"/>
      </w:pPr>
      <w:bookmarkStart w:id="47" w:name="_Toc77201506"/>
      <w:r>
        <w:t>Number Of User Accounts</w:t>
      </w:r>
      <w:r w:rsidR="001B2641">
        <w:t xml:space="preserve"> With No Password Expiration</w:t>
      </w:r>
      <w:bookmarkEnd w:id="47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1806"/>
      </w:tblGrid>
      <w:tr w:rsidR="00EB4659" w:rsidRPr="008A67AA" w14:paraId="57C3D9D0" w14:textId="77777777" w:rsidTr="00AB3DC4">
        <w:tc>
          <w:tcPr>
            <w:tcW w:w="1806" w:type="dxa"/>
          </w:tcPr>
          <w:p w14:paraId="507947C9" w14:textId="0A30AE8D" w:rsidR="00EB4659" w:rsidRPr="008A67AA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</w:t>
            </w:r>
          </w:p>
        </w:tc>
      </w:tr>
      <w:tr w:rsidR="00EB4659" w:rsidRPr="008A67AA" w14:paraId="69DDF292" w14:textId="77777777" w:rsidTr="00AB3DC4">
        <w:tc>
          <w:tcPr>
            <w:tcW w:w="1806" w:type="dxa"/>
          </w:tcPr>
          <w:p w14:paraId="0F87DAB4" w14:textId="3ED5BC1C" w:rsidR="00EB4659" w:rsidRDefault="001B264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</w:tr>
    </w:tbl>
    <w:p w14:paraId="79E2C21B" w14:textId="5D227A96" w:rsidR="00EB4659" w:rsidRDefault="00EB4659" w:rsidP="00EB4659"/>
    <w:p w14:paraId="2BFC9CEC" w14:textId="5F28FD99" w:rsidR="001B2641" w:rsidRDefault="001B2641" w:rsidP="001B2641">
      <w:pPr>
        <w:pStyle w:val="Heading3"/>
      </w:pPr>
      <w:bookmarkStart w:id="48" w:name="_Toc77201507"/>
      <w:r>
        <w:t>User Accounts With No Password Expiration</w:t>
      </w:r>
      <w:bookmarkEnd w:id="48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2245"/>
        <w:gridCol w:w="3060"/>
      </w:tblGrid>
      <w:tr w:rsidR="001B2641" w:rsidRPr="008A67AA" w14:paraId="6E041A8E" w14:textId="0F4BCFD2" w:rsidTr="001B2641">
        <w:tc>
          <w:tcPr>
            <w:tcW w:w="2245" w:type="dxa"/>
          </w:tcPr>
          <w:p w14:paraId="63667E31" w14:textId="6191A96D" w:rsidR="001B2641" w:rsidRPr="008A67AA" w:rsidRDefault="001B264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Name</w:t>
            </w:r>
          </w:p>
        </w:tc>
        <w:tc>
          <w:tcPr>
            <w:tcW w:w="3060" w:type="dxa"/>
          </w:tcPr>
          <w:p w14:paraId="6A705266" w14:textId="2524F3CF" w:rsidR="001B2641" w:rsidRDefault="001B264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UPN</w:t>
            </w:r>
          </w:p>
        </w:tc>
      </w:tr>
      <w:tr w:rsidR="001B2641" w:rsidRPr="008A67AA" w14:paraId="5AF2C003" w14:textId="77777777" w:rsidTr="001B2641">
        <w:tc>
          <w:tcPr>
            <w:tcW w:w="2245" w:type="dxa"/>
          </w:tcPr>
          <w:p w14:paraId="04F838CD" w14:textId="5B6798C6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Guest</w:t>
            </w:r>
          </w:p>
        </w:tc>
        <w:tc>
          <w:tcPr>
            <w:tcW w:w="3060" w:type="dxa"/>
          </w:tcPr>
          <w:p w14:paraId="41A7BC62" w14:textId="754FCD8A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NULL</w:t>
            </w:r>
          </w:p>
        </w:tc>
      </w:tr>
      <w:tr w:rsidR="001B2641" w:rsidRPr="008A67AA" w14:paraId="3F3F1B0E" w14:textId="77777777" w:rsidTr="001B2641">
        <w:tc>
          <w:tcPr>
            <w:tcW w:w="2245" w:type="dxa"/>
          </w:tcPr>
          <w:p w14:paraId="2A8CB3F9" w14:textId="118D22B1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CompuVision</w:t>
            </w:r>
          </w:p>
        </w:tc>
        <w:tc>
          <w:tcPr>
            <w:tcW w:w="3060" w:type="dxa"/>
          </w:tcPr>
          <w:p w14:paraId="72E11066" w14:textId="6E78A801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cvsinfotech@wbea.org</w:t>
            </w:r>
          </w:p>
        </w:tc>
      </w:tr>
      <w:tr w:rsidR="001B2641" w:rsidRPr="008A67AA" w14:paraId="6440E218" w14:textId="77777777" w:rsidTr="001B2641">
        <w:tc>
          <w:tcPr>
            <w:tcW w:w="2245" w:type="dxa"/>
          </w:tcPr>
          <w:p w14:paraId="3D48566A" w14:textId="25D2280C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Lisa Kirby</w:t>
            </w:r>
          </w:p>
        </w:tc>
        <w:tc>
          <w:tcPr>
            <w:tcW w:w="3060" w:type="dxa"/>
          </w:tcPr>
          <w:p w14:paraId="1B27E31F" w14:textId="0A572D9A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lkirby@wbea.org</w:t>
            </w:r>
          </w:p>
        </w:tc>
      </w:tr>
      <w:tr w:rsidR="001B2641" w:rsidRPr="008A67AA" w14:paraId="5C900CAB" w14:textId="77777777" w:rsidTr="001B2641">
        <w:tc>
          <w:tcPr>
            <w:tcW w:w="2245" w:type="dxa"/>
          </w:tcPr>
          <w:p w14:paraId="7D1B1F48" w14:textId="4D7D2D3C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Sanjay Prasad</w:t>
            </w:r>
          </w:p>
        </w:tc>
        <w:tc>
          <w:tcPr>
            <w:tcW w:w="3060" w:type="dxa"/>
          </w:tcPr>
          <w:p w14:paraId="148C11B5" w14:textId="563D2ACA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sprasad@wbea.org</w:t>
            </w:r>
          </w:p>
        </w:tc>
      </w:tr>
      <w:tr w:rsidR="001B2641" w:rsidRPr="008A67AA" w14:paraId="0725C7D0" w14:textId="77777777" w:rsidTr="001B2641">
        <w:tc>
          <w:tcPr>
            <w:tcW w:w="2245" w:type="dxa"/>
          </w:tcPr>
          <w:p w14:paraId="532992EB" w14:textId="039F78FA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MSOL_1a7cd05b8240</w:t>
            </w:r>
          </w:p>
        </w:tc>
        <w:tc>
          <w:tcPr>
            <w:tcW w:w="3060" w:type="dxa"/>
          </w:tcPr>
          <w:p w14:paraId="7CF61237" w14:textId="17F0D063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NULL</w:t>
            </w:r>
          </w:p>
        </w:tc>
      </w:tr>
      <w:tr w:rsidR="001B2641" w:rsidRPr="008A67AA" w14:paraId="03BDAC01" w14:textId="77777777" w:rsidTr="001B2641">
        <w:tc>
          <w:tcPr>
            <w:tcW w:w="2245" w:type="dxa"/>
          </w:tcPr>
          <w:p w14:paraId="70F6CA02" w14:textId="0C7716F9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Veeam</w:t>
            </w:r>
          </w:p>
        </w:tc>
        <w:tc>
          <w:tcPr>
            <w:tcW w:w="3060" w:type="dxa"/>
          </w:tcPr>
          <w:p w14:paraId="46B0B286" w14:textId="4FB8F9FD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veeam@ad.wbea.org</w:t>
            </w:r>
          </w:p>
        </w:tc>
      </w:tr>
      <w:tr w:rsidR="001B2641" w:rsidRPr="008A67AA" w14:paraId="034DF91F" w14:textId="77777777" w:rsidTr="001B2641">
        <w:tc>
          <w:tcPr>
            <w:tcW w:w="2245" w:type="dxa"/>
          </w:tcPr>
          <w:p w14:paraId="4BB14006" w14:textId="065B4D35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ironclad service</w:t>
            </w:r>
          </w:p>
        </w:tc>
        <w:tc>
          <w:tcPr>
            <w:tcW w:w="3060" w:type="dxa"/>
          </w:tcPr>
          <w:p w14:paraId="69F1FB99" w14:textId="77ADAC1D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ironclad@wbea.org</w:t>
            </w:r>
          </w:p>
        </w:tc>
      </w:tr>
      <w:tr w:rsidR="001B2641" w:rsidRPr="008A67AA" w14:paraId="1284CC92" w14:textId="77777777" w:rsidTr="001B2641">
        <w:tc>
          <w:tcPr>
            <w:tcW w:w="2245" w:type="dxa"/>
          </w:tcPr>
          <w:p w14:paraId="239A99C8" w14:textId="5CB0C7C6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Azure Sync Account</w:t>
            </w:r>
          </w:p>
        </w:tc>
        <w:tc>
          <w:tcPr>
            <w:tcW w:w="3060" w:type="dxa"/>
          </w:tcPr>
          <w:p w14:paraId="7D0A62FF" w14:textId="04ECDEDC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azuresync@wbea.org</w:t>
            </w:r>
          </w:p>
        </w:tc>
      </w:tr>
      <w:tr w:rsidR="001B2641" w:rsidRPr="008A67AA" w14:paraId="256E140A" w14:textId="77777777" w:rsidTr="001B2641">
        <w:tc>
          <w:tcPr>
            <w:tcW w:w="2245" w:type="dxa"/>
          </w:tcPr>
          <w:p w14:paraId="54FED4BE" w14:textId="0E2E4EEE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cvskservice</w:t>
            </w:r>
          </w:p>
        </w:tc>
        <w:tc>
          <w:tcPr>
            <w:tcW w:w="3060" w:type="dxa"/>
          </w:tcPr>
          <w:p w14:paraId="4F345357" w14:textId="2196ABFF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cvskservice@ad.wbea.org</w:t>
            </w:r>
          </w:p>
        </w:tc>
      </w:tr>
      <w:tr w:rsidR="001B2641" w:rsidRPr="008A67AA" w14:paraId="35634E86" w14:textId="77777777" w:rsidTr="001B2641">
        <w:tc>
          <w:tcPr>
            <w:tcW w:w="2245" w:type="dxa"/>
          </w:tcPr>
          <w:p w14:paraId="0E59BB53" w14:textId="2C511D92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PCM Canada</w:t>
            </w:r>
          </w:p>
        </w:tc>
        <w:tc>
          <w:tcPr>
            <w:tcW w:w="3060" w:type="dxa"/>
          </w:tcPr>
          <w:p w14:paraId="237407FE" w14:textId="3EE82BE7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PCMCanada@ad.wbea.org</w:t>
            </w:r>
          </w:p>
        </w:tc>
      </w:tr>
      <w:tr w:rsidR="001B2641" w:rsidRPr="008A67AA" w14:paraId="75992D27" w14:textId="77777777" w:rsidTr="001B2641">
        <w:tc>
          <w:tcPr>
            <w:tcW w:w="2245" w:type="dxa"/>
          </w:tcPr>
          <w:p w14:paraId="64ABF646" w14:textId="6BE909CB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lastRenderedPageBreak/>
              <w:t>adminmclane</w:t>
            </w:r>
          </w:p>
        </w:tc>
        <w:tc>
          <w:tcPr>
            <w:tcW w:w="3060" w:type="dxa"/>
          </w:tcPr>
          <w:p w14:paraId="3413C5D4" w14:textId="66299885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adminmclane@ad.wbea.org</w:t>
            </w:r>
          </w:p>
        </w:tc>
      </w:tr>
      <w:tr w:rsidR="001B2641" w:rsidRPr="008A67AA" w14:paraId="0985B572" w14:textId="77777777" w:rsidTr="001B2641">
        <w:tc>
          <w:tcPr>
            <w:tcW w:w="2245" w:type="dxa"/>
          </w:tcPr>
          <w:p w14:paraId="07053873" w14:textId="64CD162F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WBEA Support</w:t>
            </w:r>
          </w:p>
        </w:tc>
        <w:tc>
          <w:tcPr>
            <w:tcW w:w="3060" w:type="dxa"/>
          </w:tcPr>
          <w:p w14:paraId="6E533784" w14:textId="2AD8EA2F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WBEASupport@ad.wbea.org</w:t>
            </w:r>
          </w:p>
        </w:tc>
      </w:tr>
      <w:tr w:rsidR="001B2641" w:rsidRPr="008A67AA" w14:paraId="7AEC0582" w14:textId="77777777" w:rsidTr="001B2641">
        <w:tc>
          <w:tcPr>
            <w:tcW w:w="2245" w:type="dxa"/>
          </w:tcPr>
          <w:p w14:paraId="58DBDB8D" w14:textId="5E9CD022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Security</w:t>
            </w:r>
          </w:p>
        </w:tc>
        <w:tc>
          <w:tcPr>
            <w:tcW w:w="3060" w:type="dxa"/>
          </w:tcPr>
          <w:p w14:paraId="05828319" w14:textId="40E997FF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security@ad.wbea.org</w:t>
            </w:r>
          </w:p>
        </w:tc>
      </w:tr>
      <w:tr w:rsidR="001B2641" w:rsidRPr="008A67AA" w14:paraId="045D559C" w14:textId="77777777" w:rsidTr="001B2641">
        <w:tc>
          <w:tcPr>
            <w:tcW w:w="2245" w:type="dxa"/>
          </w:tcPr>
          <w:p w14:paraId="08F82F69" w14:textId="5C78DDD6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WBEA Service</w:t>
            </w:r>
          </w:p>
        </w:tc>
        <w:tc>
          <w:tcPr>
            <w:tcW w:w="3060" w:type="dxa"/>
          </w:tcPr>
          <w:p w14:paraId="343F8851" w14:textId="23E35088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wbea_service@ad.wbea.org</w:t>
            </w:r>
          </w:p>
        </w:tc>
      </w:tr>
      <w:tr w:rsidR="001B2641" w:rsidRPr="008A67AA" w14:paraId="5C0EDD6F" w14:textId="77777777" w:rsidTr="001B2641">
        <w:tc>
          <w:tcPr>
            <w:tcW w:w="2245" w:type="dxa"/>
          </w:tcPr>
          <w:p w14:paraId="393C411B" w14:textId="6295398F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Michael Herzig</w:t>
            </w:r>
          </w:p>
        </w:tc>
        <w:tc>
          <w:tcPr>
            <w:tcW w:w="3060" w:type="dxa"/>
          </w:tcPr>
          <w:p w14:paraId="579A7888" w14:textId="11CE2015" w:rsidR="001B2641" w:rsidRDefault="001B2641" w:rsidP="001B2641">
            <w:pPr>
              <w:rPr>
                <w:rFonts w:ascii="Calibri" w:hAnsi="Calibri" w:cs="Calibri"/>
              </w:rPr>
            </w:pPr>
            <w:r w:rsidRPr="00036A57">
              <w:t>mherzig@wbea.org</w:t>
            </w:r>
          </w:p>
        </w:tc>
      </w:tr>
    </w:tbl>
    <w:p w14:paraId="0EC5ACDA" w14:textId="5691191A" w:rsidR="00EB4659" w:rsidRDefault="00EB4659" w:rsidP="00EB4659"/>
    <w:p w14:paraId="742F9731" w14:textId="072EB43E" w:rsidR="001B2641" w:rsidRDefault="001B2641" w:rsidP="001B2641">
      <w:pPr>
        <w:pStyle w:val="Heading3"/>
      </w:pPr>
      <w:bookmarkStart w:id="49" w:name="_Toc77201508"/>
      <w:r>
        <w:t>Number Of User Accounts With No Password Required</w:t>
      </w:r>
      <w:bookmarkEnd w:id="49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1806"/>
      </w:tblGrid>
      <w:tr w:rsidR="001B2641" w:rsidRPr="008A67AA" w14:paraId="7718100C" w14:textId="77777777" w:rsidTr="00AB3DC4">
        <w:tc>
          <w:tcPr>
            <w:tcW w:w="1806" w:type="dxa"/>
          </w:tcPr>
          <w:p w14:paraId="60C8169B" w14:textId="1F66D05F" w:rsidR="001B2641" w:rsidRPr="008A67AA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</w:t>
            </w:r>
          </w:p>
        </w:tc>
      </w:tr>
      <w:tr w:rsidR="001B2641" w:rsidRPr="008A67AA" w14:paraId="55C745EC" w14:textId="77777777" w:rsidTr="00AB3DC4">
        <w:tc>
          <w:tcPr>
            <w:tcW w:w="1806" w:type="dxa"/>
          </w:tcPr>
          <w:p w14:paraId="712C9118" w14:textId="45D24142" w:rsidR="001B2641" w:rsidRDefault="001B264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</w:tr>
    </w:tbl>
    <w:p w14:paraId="58D2407B" w14:textId="77777777" w:rsidR="001B2641" w:rsidRDefault="001B2641" w:rsidP="001B2641"/>
    <w:p w14:paraId="15008F0B" w14:textId="06365E23" w:rsidR="001B2641" w:rsidRDefault="001B2641" w:rsidP="001B2641">
      <w:pPr>
        <w:pStyle w:val="Heading3"/>
      </w:pPr>
      <w:bookmarkStart w:id="50" w:name="_Toc77201509"/>
      <w:r>
        <w:t>User Accounts With No Password Required</w:t>
      </w:r>
      <w:bookmarkEnd w:id="50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2245"/>
        <w:gridCol w:w="3060"/>
      </w:tblGrid>
      <w:tr w:rsidR="001B2641" w:rsidRPr="008A67AA" w14:paraId="1739D7DC" w14:textId="77777777" w:rsidTr="00AB3DC4">
        <w:tc>
          <w:tcPr>
            <w:tcW w:w="2245" w:type="dxa"/>
          </w:tcPr>
          <w:p w14:paraId="517C6319" w14:textId="77777777" w:rsidR="001B2641" w:rsidRPr="008A67AA" w:rsidRDefault="001B264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Name</w:t>
            </w:r>
          </w:p>
        </w:tc>
        <w:tc>
          <w:tcPr>
            <w:tcW w:w="3060" w:type="dxa"/>
          </w:tcPr>
          <w:p w14:paraId="2BF2A893" w14:textId="77777777" w:rsidR="001B2641" w:rsidRDefault="001B264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UPN</w:t>
            </w:r>
          </w:p>
        </w:tc>
      </w:tr>
      <w:tr w:rsidR="001B2641" w:rsidRPr="008A67AA" w14:paraId="31788AC5" w14:textId="77777777" w:rsidTr="00AB3DC4">
        <w:tc>
          <w:tcPr>
            <w:tcW w:w="2245" w:type="dxa"/>
          </w:tcPr>
          <w:p w14:paraId="211ADF33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Guest</w:t>
            </w:r>
          </w:p>
        </w:tc>
        <w:tc>
          <w:tcPr>
            <w:tcW w:w="3060" w:type="dxa"/>
          </w:tcPr>
          <w:p w14:paraId="1EF17DEC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NULL</w:t>
            </w:r>
          </w:p>
        </w:tc>
      </w:tr>
      <w:tr w:rsidR="001B2641" w:rsidRPr="008A67AA" w14:paraId="08650B9F" w14:textId="77777777" w:rsidTr="00AB3DC4">
        <w:tc>
          <w:tcPr>
            <w:tcW w:w="2245" w:type="dxa"/>
          </w:tcPr>
          <w:p w14:paraId="78707EB4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CompuVision</w:t>
            </w:r>
          </w:p>
        </w:tc>
        <w:tc>
          <w:tcPr>
            <w:tcW w:w="3060" w:type="dxa"/>
          </w:tcPr>
          <w:p w14:paraId="0EB9C91D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cvsinfotech@wbea.org</w:t>
            </w:r>
          </w:p>
        </w:tc>
      </w:tr>
      <w:tr w:rsidR="001B2641" w:rsidRPr="008A67AA" w14:paraId="31735A10" w14:textId="77777777" w:rsidTr="00AB3DC4">
        <w:tc>
          <w:tcPr>
            <w:tcW w:w="2245" w:type="dxa"/>
          </w:tcPr>
          <w:p w14:paraId="277B7B13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Lisa Kirby</w:t>
            </w:r>
          </w:p>
        </w:tc>
        <w:tc>
          <w:tcPr>
            <w:tcW w:w="3060" w:type="dxa"/>
          </w:tcPr>
          <w:p w14:paraId="472D571A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lkirby@wbea.org</w:t>
            </w:r>
          </w:p>
        </w:tc>
      </w:tr>
      <w:tr w:rsidR="001B2641" w:rsidRPr="008A67AA" w14:paraId="383D166B" w14:textId="77777777" w:rsidTr="00AB3DC4">
        <w:tc>
          <w:tcPr>
            <w:tcW w:w="2245" w:type="dxa"/>
          </w:tcPr>
          <w:p w14:paraId="3152D495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Sanjay Prasad</w:t>
            </w:r>
          </w:p>
        </w:tc>
        <w:tc>
          <w:tcPr>
            <w:tcW w:w="3060" w:type="dxa"/>
          </w:tcPr>
          <w:p w14:paraId="51B21784" w14:textId="77777777" w:rsidR="001B2641" w:rsidRDefault="001B2641" w:rsidP="00AB3DC4">
            <w:pPr>
              <w:rPr>
                <w:rFonts w:ascii="Calibri" w:hAnsi="Calibri" w:cs="Calibri"/>
              </w:rPr>
            </w:pPr>
            <w:r w:rsidRPr="00036A57">
              <w:t>sprasad@wbea.org</w:t>
            </w:r>
          </w:p>
        </w:tc>
      </w:tr>
    </w:tbl>
    <w:p w14:paraId="74D42ECE" w14:textId="77777777" w:rsidR="001B2641" w:rsidRDefault="001B2641" w:rsidP="00EB4659">
      <w:pPr>
        <w:pStyle w:val="Heading3"/>
      </w:pPr>
    </w:p>
    <w:p w14:paraId="2E2DE33F" w14:textId="77777777" w:rsidR="001B2641" w:rsidRDefault="001B2641" w:rsidP="00EB4659">
      <w:pPr>
        <w:pStyle w:val="Heading3"/>
      </w:pPr>
    </w:p>
    <w:p w14:paraId="5A88114A" w14:textId="444AF042" w:rsidR="00EB4659" w:rsidRDefault="00EB4659" w:rsidP="00EB4659">
      <w:pPr>
        <w:pStyle w:val="Heading3"/>
      </w:pPr>
      <w:bookmarkStart w:id="51" w:name="_Toc77201510"/>
      <w:r>
        <w:t xml:space="preserve">Number Of </w:t>
      </w:r>
      <w:r w:rsidR="001C10A0">
        <w:t>Users with No Login In Ninety Days</w:t>
      </w:r>
      <w:bookmarkEnd w:id="51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1806"/>
      </w:tblGrid>
      <w:tr w:rsidR="00EB4659" w:rsidRPr="008A67AA" w14:paraId="384D5A59" w14:textId="77777777" w:rsidTr="00AB3DC4">
        <w:tc>
          <w:tcPr>
            <w:tcW w:w="1806" w:type="dxa"/>
          </w:tcPr>
          <w:p w14:paraId="310C19FA" w14:textId="63F6EBEA" w:rsidR="00EB4659" w:rsidRPr="008A67AA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</w:t>
            </w:r>
          </w:p>
        </w:tc>
      </w:tr>
      <w:tr w:rsidR="00EB4659" w:rsidRPr="008A67AA" w14:paraId="4935AE13" w14:textId="77777777" w:rsidTr="00AB3DC4">
        <w:tc>
          <w:tcPr>
            <w:tcW w:w="1806" w:type="dxa"/>
          </w:tcPr>
          <w:p w14:paraId="0A8FC999" w14:textId="77777777" w:rsidR="00EB4659" w:rsidRDefault="00EB4659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71</w:t>
            </w:r>
          </w:p>
        </w:tc>
      </w:tr>
    </w:tbl>
    <w:p w14:paraId="6C6597FA" w14:textId="2EBC95C7" w:rsidR="00EB4659" w:rsidRDefault="00EB4659" w:rsidP="00EB4659"/>
    <w:p w14:paraId="049A017F" w14:textId="0623E045" w:rsidR="001C10A0" w:rsidRDefault="001C10A0" w:rsidP="001C10A0">
      <w:pPr>
        <w:pStyle w:val="Heading3"/>
      </w:pPr>
      <w:bookmarkStart w:id="52" w:name="_Toc77201511"/>
      <w:r>
        <w:t>Users with No Login In Ninety Days</w:t>
      </w:r>
      <w:bookmarkEnd w:id="52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2245"/>
        <w:gridCol w:w="3060"/>
        <w:gridCol w:w="3060"/>
        <w:gridCol w:w="3060"/>
      </w:tblGrid>
      <w:tr w:rsidR="001C10A0" w:rsidRPr="008A67AA" w14:paraId="2CCB8D54" w14:textId="71EDCBBA" w:rsidTr="00F3125B">
        <w:tc>
          <w:tcPr>
            <w:tcW w:w="2245" w:type="dxa"/>
          </w:tcPr>
          <w:p w14:paraId="1363D59C" w14:textId="77777777" w:rsidR="001C10A0" w:rsidRPr="008A67AA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Name</w:t>
            </w:r>
          </w:p>
        </w:tc>
        <w:tc>
          <w:tcPr>
            <w:tcW w:w="3060" w:type="dxa"/>
          </w:tcPr>
          <w:p w14:paraId="7806828F" w14:textId="77777777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UPN</w:t>
            </w:r>
          </w:p>
        </w:tc>
        <w:tc>
          <w:tcPr>
            <w:tcW w:w="3060" w:type="dxa"/>
          </w:tcPr>
          <w:p w14:paraId="77DB39EF" w14:textId="6DA45B04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Enabled</w:t>
            </w:r>
          </w:p>
        </w:tc>
        <w:tc>
          <w:tcPr>
            <w:tcW w:w="3060" w:type="dxa"/>
          </w:tcPr>
          <w:p w14:paraId="4AAD95A2" w14:textId="40C61240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Last Logon</w:t>
            </w:r>
          </w:p>
        </w:tc>
      </w:tr>
      <w:tr w:rsidR="001C10A0" w:rsidRPr="008A67AA" w14:paraId="0369B51B" w14:textId="77777777" w:rsidTr="00F3125B">
        <w:tc>
          <w:tcPr>
            <w:tcW w:w="2245" w:type="dxa"/>
          </w:tcPr>
          <w:p w14:paraId="1DA011FE" w14:textId="18F9A3D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Administrator</w:t>
            </w:r>
          </w:p>
        </w:tc>
        <w:tc>
          <w:tcPr>
            <w:tcW w:w="3060" w:type="dxa"/>
          </w:tcPr>
          <w:p w14:paraId="20DF0A87" w14:textId="3C0E15E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NULL</w:t>
            </w:r>
          </w:p>
        </w:tc>
        <w:tc>
          <w:tcPr>
            <w:tcW w:w="3060" w:type="dxa"/>
          </w:tcPr>
          <w:p w14:paraId="27A39AF0" w14:textId="036A8F9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True</w:t>
            </w:r>
          </w:p>
        </w:tc>
        <w:tc>
          <w:tcPr>
            <w:tcW w:w="3060" w:type="dxa"/>
          </w:tcPr>
          <w:p w14:paraId="4A7B9E03" w14:textId="2A1268F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2014-11-03 4:44:43 PM</w:t>
            </w:r>
          </w:p>
        </w:tc>
      </w:tr>
      <w:tr w:rsidR="001C10A0" w:rsidRPr="008A67AA" w14:paraId="7D338CFD" w14:textId="77777777" w:rsidTr="00F3125B">
        <w:tc>
          <w:tcPr>
            <w:tcW w:w="2245" w:type="dxa"/>
          </w:tcPr>
          <w:p w14:paraId="7E29BD0D" w14:textId="1F50D96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Guest</w:t>
            </w:r>
          </w:p>
        </w:tc>
        <w:tc>
          <w:tcPr>
            <w:tcW w:w="3060" w:type="dxa"/>
          </w:tcPr>
          <w:p w14:paraId="2246A345" w14:textId="7BB0A41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NULL</w:t>
            </w:r>
          </w:p>
        </w:tc>
        <w:tc>
          <w:tcPr>
            <w:tcW w:w="3060" w:type="dxa"/>
          </w:tcPr>
          <w:p w14:paraId="0AF2582D" w14:textId="42952E7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E2D5C1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4527B19" w14:textId="77777777" w:rsidTr="00F3125B">
        <w:tc>
          <w:tcPr>
            <w:tcW w:w="2245" w:type="dxa"/>
          </w:tcPr>
          <w:p w14:paraId="75E96D2D" w14:textId="7023CEE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krbtgt</w:t>
            </w:r>
          </w:p>
        </w:tc>
        <w:tc>
          <w:tcPr>
            <w:tcW w:w="3060" w:type="dxa"/>
          </w:tcPr>
          <w:p w14:paraId="170E48B8" w14:textId="28C5B86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NULL</w:t>
            </w:r>
          </w:p>
        </w:tc>
        <w:tc>
          <w:tcPr>
            <w:tcW w:w="3060" w:type="dxa"/>
          </w:tcPr>
          <w:p w14:paraId="1A086794" w14:textId="443F454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4F7A5D1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3E505BE" w14:textId="77777777" w:rsidTr="00F3125B">
        <w:tc>
          <w:tcPr>
            <w:tcW w:w="2245" w:type="dxa"/>
          </w:tcPr>
          <w:p w14:paraId="154C5482" w14:textId="4A512E5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Samantha Borowsky</w:t>
            </w:r>
          </w:p>
        </w:tc>
        <w:tc>
          <w:tcPr>
            <w:tcW w:w="3060" w:type="dxa"/>
          </w:tcPr>
          <w:p w14:paraId="2C52C91B" w14:textId="276BF4B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sborowsky@wbea.org</w:t>
            </w:r>
          </w:p>
        </w:tc>
        <w:tc>
          <w:tcPr>
            <w:tcW w:w="3060" w:type="dxa"/>
          </w:tcPr>
          <w:p w14:paraId="7EF9EE64" w14:textId="73979E9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53B6D8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629765B" w14:textId="77777777" w:rsidTr="00F3125B">
        <w:tc>
          <w:tcPr>
            <w:tcW w:w="2245" w:type="dxa"/>
          </w:tcPr>
          <w:p w14:paraId="41AA06AF" w14:textId="1AAB003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 xml:space="preserve">Kim Carnochan </w:t>
            </w:r>
          </w:p>
        </w:tc>
        <w:tc>
          <w:tcPr>
            <w:tcW w:w="3060" w:type="dxa"/>
          </w:tcPr>
          <w:p w14:paraId="32CF4E9A" w14:textId="2D33E1D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kcarnochan@wbea.org</w:t>
            </w:r>
          </w:p>
        </w:tc>
        <w:tc>
          <w:tcPr>
            <w:tcW w:w="3060" w:type="dxa"/>
          </w:tcPr>
          <w:p w14:paraId="56073A6B" w14:textId="3A6D021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E58F7D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BC918C9" w14:textId="77777777" w:rsidTr="00F3125B">
        <w:tc>
          <w:tcPr>
            <w:tcW w:w="2245" w:type="dxa"/>
          </w:tcPr>
          <w:p w14:paraId="0A9098D0" w14:textId="02F5797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Tom Clair</w:t>
            </w:r>
          </w:p>
        </w:tc>
        <w:tc>
          <w:tcPr>
            <w:tcW w:w="3060" w:type="dxa"/>
          </w:tcPr>
          <w:p w14:paraId="684314CA" w14:textId="1E4230B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tclair@wbea.org</w:t>
            </w:r>
          </w:p>
        </w:tc>
        <w:tc>
          <w:tcPr>
            <w:tcW w:w="3060" w:type="dxa"/>
          </w:tcPr>
          <w:p w14:paraId="7081702F" w14:textId="6C53857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0B99D0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88FF10F" w14:textId="77777777" w:rsidTr="00F3125B">
        <w:tc>
          <w:tcPr>
            <w:tcW w:w="2245" w:type="dxa"/>
          </w:tcPr>
          <w:p w14:paraId="448C263C" w14:textId="5B3424C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Abigale Glashoerster</w:t>
            </w:r>
          </w:p>
        </w:tc>
        <w:tc>
          <w:tcPr>
            <w:tcW w:w="3060" w:type="dxa"/>
          </w:tcPr>
          <w:p w14:paraId="4FA3B7D8" w14:textId="7A7404E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aglashoerster@wbea.org</w:t>
            </w:r>
          </w:p>
        </w:tc>
        <w:tc>
          <w:tcPr>
            <w:tcW w:w="3060" w:type="dxa"/>
          </w:tcPr>
          <w:p w14:paraId="56D0B076" w14:textId="4FED734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F0E744A" w14:textId="636D393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2019-04-12 2:57:18 PM</w:t>
            </w:r>
          </w:p>
        </w:tc>
      </w:tr>
      <w:tr w:rsidR="001C10A0" w:rsidRPr="008A67AA" w14:paraId="7B7353F1" w14:textId="77777777" w:rsidTr="00F3125B">
        <w:tc>
          <w:tcPr>
            <w:tcW w:w="2245" w:type="dxa"/>
          </w:tcPr>
          <w:p w14:paraId="1C0E282A" w14:textId="7038266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Cynthia Hagan</w:t>
            </w:r>
          </w:p>
        </w:tc>
        <w:tc>
          <w:tcPr>
            <w:tcW w:w="3060" w:type="dxa"/>
          </w:tcPr>
          <w:p w14:paraId="66278349" w14:textId="3526253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crosehagan@wbea.org</w:t>
            </w:r>
          </w:p>
        </w:tc>
        <w:tc>
          <w:tcPr>
            <w:tcW w:w="3060" w:type="dxa"/>
          </w:tcPr>
          <w:p w14:paraId="14E471EC" w14:textId="136DB8A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AF31B8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6208489" w14:textId="77777777" w:rsidTr="00F3125B">
        <w:tc>
          <w:tcPr>
            <w:tcW w:w="2245" w:type="dxa"/>
          </w:tcPr>
          <w:p w14:paraId="7600D628" w14:textId="7352593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Melissa Pennell</w:t>
            </w:r>
          </w:p>
        </w:tc>
        <w:tc>
          <w:tcPr>
            <w:tcW w:w="3060" w:type="dxa"/>
          </w:tcPr>
          <w:p w14:paraId="1924B698" w14:textId="3935EF7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mpennell@wbea.org</w:t>
            </w:r>
          </w:p>
        </w:tc>
        <w:tc>
          <w:tcPr>
            <w:tcW w:w="3060" w:type="dxa"/>
          </w:tcPr>
          <w:p w14:paraId="307D94A6" w14:textId="6531A47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CBC7D51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B9E3F89" w14:textId="77777777" w:rsidTr="00F3125B">
        <w:tc>
          <w:tcPr>
            <w:tcW w:w="2245" w:type="dxa"/>
          </w:tcPr>
          <w:p w14:paraId="477191D2" w14:textId="3C8048F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lastRenderedPageBreak/>
              <w:t>Jane Percy</w:t>
            </w:r>
          </w:p>
        </w:tc>
        <w:tc>
          <w:tcPr>
            <w:tcW w:w="3060" w:type="dxa"/>
          </w:tcPr>
          <w:p w14:paraId="6AF40532" w14:textId="207B373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jpercy@wbea.org</w:t>
            </w:r>
          </w:p>
        </w:tc>
        <w:tc>
          <w:tcPr>
            <w:tcW w:w="3060" w:type="dxa"/>
          </w:tcPr>
          <w:p w14:paraId="2E783C30" w14:textId="320227E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5A9BC0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C0BABD7" w14:textId="77777777" w:rsidTr="00F3125B">
        <w:tc>
          <w:tcPr>
            <w:tcW w:w="2245" w:type="dxa"/>
          </w:tcPr>
          <w:p w14:paraId="2D423D14" w14:textId="17C08FA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Kevin Percy</w:t>
            </w:r>
          </w:p>
        </w:tc>
        <w:tc>
          <w:tcPr>
            <w:tcW w:w="3060" w:type="dxa"/>
          </w:tcPr>
          <w:p w14:paraId="612DEF85" w14:textId="5152990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kpercy@wbea.org</w:t>
            </w:r>
          </w:p>
        </w:tc>
        <w:tc>
          <w:tcPr>
            <w:tcW w:w="3060" w:type="dxa"/>
          </w:tcPr>
          <w:p w14:paraId="3A4AB78E" w14:textId="68C5B2A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F708E3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78EC076" w14:textId="77777777" w:rsidTr="00F3125B">
        <w:tc>
          <w:tcPr>
            <w:tcW w:w="2245" w:type="dxa"/>
          </w:tcPr>
          <w:p w14:paraId="4A2FF8AA" w14:textId="036490D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Abena Twumasi-Smith</w:t>
            </w:r>
          </w:p>
        </w:tc>
        <w:tc>
          <w:tcPr>
            <w:tcW w:w="3060" w:type="dxa"/>
          </w:tcPr>
          <w:p w14:paraId="2D63787C" w14:textId="44150A2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atwumasismith@wbea.org</w:t>
            </w:r>
          </w:p>
        </w:tc>
        <w:tc>
          <w:tcPr>
            <w:tcW w:w="3060" w:type="dxa"/>
          </w:tcPr>
          <w:p w14:paraId="5C120802" w14:textId="76326A2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ACA223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B810B74" w14:textId="77777777" w:rsidTr="00F3125B">
        <w:tc>
          <w:tcPr>
            <w:tcW w:w="2245" w:type="dxa"/>
          </w:tcPr>
          <w:p w14:paraId="7CFEFBEC" w14:textId="071F560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Randy Visser</w:t>
            </w:r>
          </w:p>
        </w:tc>
        <w:tc>
          <w:tcPr>
            <w:tcW w:w="3060" w:type="dxa"/>
          </w:tcPr>
          <w:p w14:paraId="5D138EE2" w14:textId="583407C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rvisser@wbea.org</w:t>
            </w:r>
          </w:p>
        </w:tc>
        <w:tc>
          <w:tcPr>
            <w:tcW w:w="3060" w:type="dxa"/>
          </w:tcPr>
          <w:p w14:paraId="525D6192" w14:textId="5F1A86A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375065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6CCEEF5" w14:textId="77777777" w:rsidTr="00F3125B">
        <w:tc>
          <w:tcPr>
            <w:tcW w:w="2245" w:type="dxa"/>
          </w:tcPr>
          <w:p w14:paraId="05FBA3B2" w14:textId="17AD759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Jean-Guy Zakrevsky</w:t>
            </w:r>
          </w:p>
        </w:tc>
        <w:tc>
          <w:tcPr>
            <w:tcW w:w="3060" w:type="dxa"/>
          </w:tcPr>
          <w:p w14:paraId="21C3A8C0" w14:textId="7484D40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jzakrevsky@wbea.org</w:t>
            </w:r>
          </w:p>
        </w:tc>
        <w:tc>
          <w:tcPr>
            <w:tcW w:w="3060" w:type="dxa"/>
          </w:tcPr>
          <w:p w14:paraId="6A2D935B" w14:textId="26C811C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17B0071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B60AC30" w14:textId="77777777" w:rsidTr="00F3125B">
        <w:tc>
          <w:tcPr>
            <w:tcW w:w="2245" w:type="dxa"/>
          </w:tcPr>
          <w:p w14:paraId="53AEB2FA" w14:textId="645DC58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Gary Cross</w:t>
            </w:r>
          </w:p>
        </w:tc>
        <w:tc>
          <w:tcPr>
            <w:tcW w:w="3060" w:type="dxa"/>
          </w:tcPr>
          <w:p w14:paraId="7014F004" w14:textId="7C705AA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gcross@wbea.org</w:t>
            </w:r>
          </w:p>
        </w:tc>
        <w:tc>
          <w:tcPr>
            <w:tcW w:w="3060" w:type="dxa"/>
          </w:tcPr>
          <w:p w14:paraId="6E48C96E" w14:textId="7D53C8B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9646417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051C153" w14:textId="77777777" w:rsidTr="00F3125B">
        <w:tc>
          <w:tcPr>
            <w:tcW w:w="2245" w:type="dxa"/>
          </w:tcPr>
          <w:p w14:paraId="214188D5" w14:textId="1247BF9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Kelly Baragar</w:t>
            </w:r>
          </w:p>
        </w:tc>
        <w:tc>
          <w:tcPr>
            <w:tcW w:w="3060" w:type="dxa"/>
          </w:tcPr>
          <w:p w14:paraId="6A2B28A5" w14:textId="658CE23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kbaragar@wbea.org</w:t>
            </w:r>
          </w:p>
        </w:tc>
        <w:tc>
          <w:tcPr>
            <w:tcW w:w="3060" w:type="dxa"/>
          </w:tcPr>
          <w:p w14:paraId="14C336E8" w14:textId="68CFF95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01E2A8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66F0E46" w14:textId="77777777" w:rsidTr="00F3125B">
        <w:tc>
          <w:tcPr>
            <w:tcW w:w="2245" w:type="dxa"/>
          </w:tcPr>
          <w:p w14:paraId="10ED7103" w14:textId="0D9DDE9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Melissa Lemay</w:t>
            </w:r>
          </w:p>
        </w:tc>
        <w:tc>
          <w:tcPr>
            <w:tcW w:w="3060" w:type="dxa"/>
          </w:tcPr>
          <w:p w14:paraId="00154973" w14:textId="7C70379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mlemay@wbea.org</w:t>
            </w:r>
          </w:p>
        </w:tc>
        <w:tc>
          <w:tcPr>
            <w:tcW w:w="3060" w:type="dxa"/>
          </w:tcPr>
          <w:p w14:paraId="4BAF6D96" w14:textId="781190A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40BDECC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C55CC3D" w14:textId="77777777" w:rsidTr="00F3125B">
        <w:tc>
          <w:tcPr>
            <w:tcW w:w="2245" w:type="dxa"/>
          </w:tcPr>
          <w:p w14:paraId="6768E8EF" w14:textId="54E7D0D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Zach Eastman</w:t>
            </w:r>
          </w:p>
        </w:tc>
        <w:tc>
          <w:tcPr>
            <w:tcW w:w="3060" w:type="dxa"/>
          </w:tcPr>
          <w:p w14:paraId="3EBCF3DD" w14:textId="5C44283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zeastman@wbea.org</w:t>
            </w:r>
          </w:p>
        </w:tc>
        <w:tc>
          <w:tcPr>
            <w:tcW w:w="3060" w:type="dxa"/>
          </w:tcPr>
          <w:p w14:paraId="71E4335C" w14:textId="3DC7AAD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A93349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6594FD3" w14:textId="77777777" w:rsidTr="00F3125B">
        <w:tc>
          <w:tcPr>
            <w:tcW w:w="2245" w:type="dxa"/>
          </w:tcPr>
          <w:p w14:paraId="257D18D0" w14:textId="2FF199F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Michael Martineau</w:t>
            </w:r>
          </w:p>
        </w:tc>
        <w:tc>
          <w:tcPr>
            <w:tcW w:w="3060" w:type="dxa"/>
          </w:tcPr>
          <w:p w14:paraId="4B2D9D55" w14:textId="62ABE0A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mmartineau@wbea.org</w:t>
            </w:r>
          </w:p>
        </w:tc>
        <w:tc>
          <w:tcPr>
            <w:tcW w:w="3060" w:type="dxa"/>
          </w:tcPr>
          <w:p w14:paraId="2FF9A171" w14:textId="76D7788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6B3448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0596FAA" w14:textId="77777777" w:rsidTr="00F3125B">
        <w:tc>
          <w:tcPr>
            <w:tcW w:w="2245" w:type="dxa"/>
          </w:tcPr>
          <w:p w14:paraId="25182E03" w14:textId="4336F26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Ryan Power</w:t>
            </w:r>
          </w:p>
        </w:tc>
        <w:tc>
          <w:tcPr>
            <w:tcW w:w="3060" w:type="dxa"/>
          </w:tcPr>
          <w:p w14:paraId="2BA9F332" w14:textId="2DFD8DD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rpower@wbea.org</w:t>
            </w:r>
          </w:p>
        </w:tc>
        <w:tc>
          <w:tcPr>
            <w:tcW w:w="3060" w:type="dxa"/>
          </w:tcPr>
          <w:p w14:paraId="31E3914B" w14:textId="73365A3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249B2B5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9CC9552" w14:textId="77777777" w:rsidTr="00F3125B">
        <w:tc>
          <w:tcPr>
            <w:tcW w:w="2245" w:type="dxa"/>
          </w:tcPr>
          <w:p w14:paraId="49F24F75" w14:textId="072F371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Hayley Drake</w:t>
            </w:r>
          </w:p>
        </w:tc>
        <w:tc>
          <w:tcPr>
            <w:tcW w:w="3060" w:type="dxa"/>
          </w:tcPr>
          <w:p w14:paraId="6FDF1AE3" w14:textId="39620C4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hdrake@wbea.org</w:t>
            </w:r>
          </w:p>
        </w:tc>
        <w:tc>
          <w:tcPr>
            <w:tcW w:w="3060" w:type="dxa"/>
          </w:tcPr>
          <w:p w14:paraId="5D175912" w14:textId="017D06B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3C0E2E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45B55F6" w14:textId="77777777" w:rsidTr="00F3125B">
        <w:tc>
          <w:tcPr>
            <w:tcW w:w="2245" w:type="dxa"/>
          </w:tcPr>
          <w:p w14:paraId="000F5A70" w14:textId="3477399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Kendra Thomas</w:t>
            </w:r>
          </w:p>
        </w:tc>
        <w:tc>
          <w:tcPr>
            <w:tcW w:w="3060" w:type="dxa"/>
          </w:tcPr>
          <w:p w14:paraId="680D1A9B" w14:textId="5CE8A4D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kthomas@wbea.org</w:t>
            </w:r>
          </w:p>
        </w:tc>
        <w:tc>
          <w:tcPr>
            <w:tcW w:w="3060" w:type="dxa"/>
          </w:tcPr>
          <w:p w14:paraId="59C294AF" w14:textId="64092C7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8CEE607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866CB47" w14:textId="77777777" w:rsidTr="00F3125B">
        <w:tc>
          <w:tcPr>
            <w:tcW w:w="2245" w:type="dxa"/>
          </w:tcPr>
          <w:p w14:paraId="3D0FE424" w14:textId="4EFC2E6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Devin Russell</w:t>
            </w:r>
          </w:p>
        </w:tc>
        <w:tc>
          <w:tcPr>
            <w:tcW w:w="3060" w:type="dxa"/>
          </w:tcPr>
          <w:p w14:paraId="25B00A74" w14:textId="3B8DA08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drussell@wbea.org</w:t>
            </w:r>
          </w:p>
        </w:tc>
        <w:tc>
          <w:tcPr>
            <w:tcW w:w="3060" w:type="dxa"/>
          </w:tcPr>
          <w:p w14:paraId="6D8DC1A8" w14:textId="4353425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24B28B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6DB8C72" w14:textId="77777777" w:rsidTr="00F3125B">
        <w:tc>
          <w:tcPr>
            <w:tcW w:w="2245" w:type="dxa"/>
          </w:tcPr>
          <w:p w14:paraId="2758126D" w14:textId="6C24D66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Natalie Bonnell</w:t>
            </w:r>
          </w:p>
        </w:tc>
        <w:tc>
          <w:tcPr>
            <w:tcW w:w="3060" w:type="dxa"/>
          </w:tcPr>
          <w:p w14:paraId="78C7AE45" w14:textId="5C41FC3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nbonnell@wbea.org</w:t>
            </w:r>
          </w:p>
        </w:tc>
        <w:tc>
          <w:tcPr>
            <w:tcW w:w="3060" w:type="dxa"/>
          </w:tcPr>
          <w:p w14:paraId="1F7582A2" w14:textId="6A76B3A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A21342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83BF9B0" w14:textId="77777777" w:rsidTr="00F3125B">
        <w:tc>
          <w:tcPr>
            <w:tcW w:w="2245" w:type="dxa"/>
          </w:tcPr>
          <w:p w14:paraId="305D7F51" w14:textId="66D72BC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Evan Magill</w:t>
            </w:r>
          </w:p>
        </w:tc>
        <w:tc>
          <w:tcPr>
            <w:tcW w:w="3060" w:type="dxa"/>
          </w:tcPr>
          <w:p w14:paraId="0DEA1F12" w14:textId="67B6E21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emagill@wbea.org</w:t>
            </w:r>
          </w:p>
        </w:tc>
        <w:tc>
          <w:tcPr>
            <w:tcW w:w="3060" w:type="dxa"/>
          </w:tcPr>
          <w:p w14:paraId="69B6A471" w14:textId="6E0C1E5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ECF780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EF9CC91" w14:textId="77777777" w:rsidTr="00F3125B">
        <w:tc>
          <w:tcPr>
            <w:tcW w:w="2245" w:type="dxa"/>
          </w:tcPr>
          <w:p w14:paraId="1ADF3E67" w14:textId="61F4B9D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Asad Hidayat</w:t>
            </w:r>
          </w:p>
        </w:tc>
        <w:tc>
          <w:tcPr>
            <w:tcW w:w="3060" w:type="dxa"/>
          </w:tcPr>
          <w:p w14:paraId="0169AF31" w14:textId="048B071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ahidayat@wbea.org</w:t>
            </w:r>
          </w:p>
        </w:tc>
        <w:tc>
          <w:tcPr>
            <w:tcW w:w="3060" w:type="dxa"/>
          </w:tcPr>
          <w:p w14:paraId="4E72A000" w14:textId="649AB7F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E70F87E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F55B864" w14:textId="77777777" w:rsidTr="00F3125B">
        <w:tc>
          <w:tcPr>
            <w:tcW w:w="2245" w:type="dxa"/>
          </w:tcPr>
          <w:p w14:paraId="02B6C0C4" w14:textId="1E917A8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Eric Nosal</w:t>
            </w:r>
          </w:p>
        </w:tc>
        <w:tc>
          <w:tcPr>
            <w:tcW w:w="3060" w:type="dxa"/>
          </w:tcPr>
          <w:p w14:paraId="380DD54D" w14:textId="4E16F63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enosal@wbea.org</w:t>
            </w:r>
          </w:p>
        </w:tc>
        <w:tc>
          <w:tcPr>
            <w:tcW w:w="3060" w:type="dxa"/>
          </w:tcPr>
          <w:p w14:paraId="05BCCA5D" w14:textId="61F0A65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6ABFEA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48B90BE" w14:textId="77777777" w:rsidTr="00F3125B">
        <w:tc>
          <w:tcPr>
            <w:tcW w:w="2245" w:type="dxa"/>
          </w:tcPr>
          <w:p w14:paraId="111BA415" w14:textId="682B772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Sue Brown</w:t>
            </w:r>
          </w:p>
        </w:tc>
        <w:tc>
          <w:tcPr>
            <w:tcW w:w="3060" w:type="dxa"/>
          </w:tcPr>
          <w:p w14:paraId="6C728322" w14:textId="668721E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sbrown@wbea.org</w:t>
            </w:r>
          </w:p>
        </w:tc>
        <w:tc>
          <w:tcPr>
            <w:tcW w:w="3060" w:type="dxa"/>
          </w:tcPr>
          <w:p w14:paraId="001D9076" w14:textId="692C9C1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93BC1EF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7DB8E94" w14:textId="77777777" w:rsidTr="00F3125B">
        <w:tc>
          <w:tcPr>
            <w:tcW w:w="2245" w:type="dxa"/>
          </w:tcPr>
          <w:p w14:paraId="6E5ED0F4" w14:textId="6F6D244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Boardroom</w:t>
            </w:r>
          </w:p>
        </w:tc>
        <w:tc>
          <w:tcPr>
            <w:tcW w:w="3060" w:type="dxa"/>
          </w:tcPr>
          <w:p w14:paraId="468322A4" w14:textId="49149BC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boardroom@wbea.org</w:t>
            </w:r>
          </w:p>
        </w:tc>
        <w:tc>
          <w:tcPr>
            <w:tcW w:w="3060" w:type="dxa"/>
          </w:tcPr>
          <w:p w14:paraId="2FD4CD1D" w14:textId="36A98DF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1CD9BB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9CB2225" w14:textId="77777777" w:rsidTr="00F3125B">
        <w:tc>
          <w:tcPr>
            <w:tcW w:w="2245" w:type="dxa"/>
          </w:tcPr>
          <w:p w14:paraId="03D202D2" w14:textId="21B91B8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 Read</w:t>
            </w:r>
          </w:p>
        </w:tc>
        <w:tc>
          <w:tcPr>
            <w:tcW w:w="3060" w:type="dxa"/>
          </w:tcPr>
          <w:p w14:paraId="2AC2E372" w14:textId="55628E4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adread@ad.wbea.org</w:t>
            </w:r>
          </w:p>
        </w:tc>
        <w:tc>
          <w:tcPr>
            <w:tcW w:w="3060" w:type="dxa"/>
          </w:tcPr>
          <w:p w14:paraId="119C45E3" w14:textId="40F8C0B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331D52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2D0F58E" w14:textId="77777777" w:rsidTr="00F3125B">
        <w:tc>
          <w:tcPr>
            <w:tcW w:w="2245" w:type="dxa"/>
          </w:tcPr>
          <w:p w14:paraId="49E7318B" w14:textId="2204EEB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WBEA.General</w:t>
            </w:r>
          </w:p>
        </w:tc>
        <w:tc>
          <w:tcPr>
            <w:tcW w:w="3060" w:type="dxa"/>
          </w:tcPr>
          <w:p w14:paraId="45648D8B" w14:textId="3245AC1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WBEA.General@ad.wbea.org</w:t>
            </w:r>
          </w:p>
        </w:tc>
        <w:tc>
          <w:tcPr>
            <w:tcW w:w="3060" w:type="dxa"/>
          </w:tcPr>
          <w:p w14:paraId="3D96E47D" w14:textId="35E85D4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0C864D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23863B8" w14:textId="77777777" w:rsidTr="00F3125B">
        <w:tc>
          <w:tcPr>
            <w:tcW w:w="2245" w:type="dxa"/>
          </w:tcPr>
          <w:p w14:paraId="2B5AB4A0" w14:textId="2E50367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Veeam</w:t>
            </w:r>
          </w:p>
        </w:tc>
        <w:tc>
          <w:tcPr>
            <w:tcW w:w="3060" w:type="dxa"/>
          </w:tcPr>
          <w:p w14:paraId="51D0351E" w14:textId="5646C88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veeam@ad.wbea.org</w:t>
            </w:r>
          </w:p>
        </w:tc>
        <w:tc>
          <w:tcPr>
            <w:tcW w:w="3060" w:type="dxa"/>
          </w:tcPr>
          <w:p w14:paraId="3B929551" w14:textId="7488A81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17720F7" w14:textId="39A505D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2016-12-12 4:04:13 PM</w:t>
            </w:r>
          </w:p>
        </w:tc>
      </w:tr>
      <w:tr w:rsidR="001C10A0" w:rsidRPr="008A67AA" w14:paraId="16E35662" w14:textId="77777777" w:rsidTr="00F3125B">
        <w:tc>
          <w:tcPr>
            <w:tcW w:w="2245" w:type="dxa"/>
          </w:tcPr>
          <w:p w14:paraId="42A80AB3" w14:textId="0ADD1B3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Tom Dann</w:t>
            </w:r>
          </w:p>
        </w:tc>
        <w:tc>
          <w:tcPr>
            <w:tcW w:w="3060" w:type="dxa"/>
          </w:tcPr>
          <w:p w14:paraId="43AF5ADB" w14:textId="5F68C85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tdann@ad.wbea.org</w:t>
            </w:r>
          </w:p>
        </w:tc>
        <w:tc>
          <w:tcPr>
            <w:tcW w:w="3060" w:type="dxa"/>
          </w:tcPr>
          <w:p w14:paraId="393D57A1" w14:textId="51DBA65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1578DB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7BDB12F" w14:textId="77777777" w:rsidTr="00F3125B">
        <w:tc>
          <w:tcPr>
            <w:tcW w:w="2245" w:type="dxa"/>
          </w:tcPr>
          <w:p w14:paraId="6667D749" w14:textId="728A7DC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Cody David</w:t>
            </w:r>
          </w:p>
        </w:tc>
        <w:tc>
          <w:tcPr>
            <w:tcW w:w="3060" w:type="dxa"/>
          </w:tcPr>
          <w:p w14:paraId="38BAF52B" w14:textId="4607168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cdavid@wbea.org</w:t>
            </w:r>
          </w:p>
        </w:tc>
        <w:tc>
          <w:tcPr>
            <w:tcW w:w="3060" w:type="dxa"/>
          </w:tcPr>
          <w:p w14:paraId="775C50CE" w14:textId="18F8028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B94D50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0AED71D" w14:textId="77777777" w:rsidTr="00F3125B">
        <w:tc>
          <w:tcPr>
            <w:tcW w:w="2245" w:type="dxa"/>
          </w:tcPr>
          <w:p w14:paraId="1545C8E8" w14:textId="7D8695F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Presentation</w:t>
            </w:r>
          </w:p>
        </w:tc>
        <w:tc>
          <w:tcPr>
            <w:tcW w:w="3060" w:type="dxa"/>
          </w:tcPr>
          <w:p w14:paraId="31393C15" w14:textId="2F340E2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presentation@wbea.org</w:t>
            </w:r>
          </w:p>
        </w:tc>
        <w:tc>
          <w:tcPr>
            <w:tcW w:w="3060" w:type="dxa"/>
          </w:tcPr>
          <w:p w14:paraId="7BC2B643" w14:textId="7B0FDDE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7D710D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DA5C24D" w14:textId="77777777" w:rsidTr="00F3125B">
        <w:tc>
          <w:tcPr>
            <w:tcW w:w="2245" w:type="dxa"/>
          </w:tcPr>
          <w:p w14:paraId="6E03DD46" w14:textId="2AC020A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Melissa Dube</w:t>
            </w:r>
          </w:p>
        </w:tc>
        <w:tc>
          <w:tcPr>
            <w:tcW w:w="3060" w:type="dxa"/>
          </w:tcPr>
          <w:p w14:paraId="254CA777" w14:textId="27B0D8A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mdube@wbea.org</w:t>
            </w:r>
          </w:p>
        </w:tc>
        <w:tc>
          <w:tcPr>
            <w:tcW w:w="3060" w:type="dxa"/>
          </w:tcPr>
          <w:p w14:paraId="08C13C67" w14:textId="4674EE9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836E96C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59EAB3A" w14:textId="77777777" w:rsidTr="00F3125B">
        <w:tc>
          <w:tcPr>
            <w:tcW w:w="2245" w:type="dxa"/>
          </w:tcPr>
          <w:p w14:paraId="6AFC94CF" w14:textId="0EF1E1D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Ricardo Jimenez</w:t>
            </w:r>
          </w:p>
        </w:tc>
        <w:tc>
          <w:tcPr>
            <w:tcW w:w="3060" w:type="dxa"/>
          </w:tcPr>
          <w:p w14:paraId="76E5A7C1" w14:textId="707287F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rjimenez@ad.wbea.org</w:t>
            </w:r>
          </w:p>
        </w:tc>
        <w:tc>
          <w:tcPr>
            <w:tcW w:w="3060" w:type="dxa"/>
          </w:tcPr>
          <w:p w14:paraId="6361A04E" w14:textId="74D60C4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34FC0A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F59CDB8" w14:textId="77777777" w:rsidTr="00F3125B">
        <w:tc>
          <w:tcPr>
            <w:tcW w:w="2245" w:type="dxa"/>
          </w:tcPr>
          <w:p w14:paraId="5795D3CA" w14:textId="52A1F70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Azure Sync Account</w:t>
            </w:r>
          </w:p>
        </w:tc>
        <w:tc>
          <w:tcPr>
            <w:tcW w:w="3060" w:type="dxa"/>
          </w:tcPr>
          <w:p w14:paraId="29EADC07" w14:textId="2A8DBAE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azuresync@wbea.org</w:t>
            </w:r>
          </w:p>
        </w:tc>
        <w:tc>
          <w:tcPr>
            <w:tcW w:w="3060" w:type="dxa"/>
          </w:tcPr>
          <w:p w14:paraId="3207C4BF" w14:textId="1A480C1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True</w:t>
            </w:r>
          </w:p>
        </w:tc>
        <w:tc>
          <w:tcPr>
            <w:tcW w:w="3060" w:type="dxa"/>
          </w:tcPr>
          <w:p w14:paraId="6F13A2CF" w14:textId="5904452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2019-03-28 7:43:54 PM</w:t>
            </w:r>
          </w:p>
        </w:tc>
      </w:tr>
      <w:tr w:rsidR="001C10A0" w:rsidRPr="008A67AA" w14:paraId="64D3FEA4" w14:textId="77777777" w:rsidTr="00F3125B">
        <w:tc>
          <w:tcPr>
            <w:tcW w:w="2245" w:type="dxa"/>
          </w:tcPr>
          <w:p w14:paraId="63B59BE9" w14:textId="13DD42C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Jayme Marcoux</w:t>
            </w:r>
          </w:p>
        </w:tc>
        <w:tc>
          <w:tcPr>
            <w:tcW w:w="3060" w:type="dxa"/>
          </w:tcPr>
          <w:p w14:paraId="492B1415" w14:textId="2A58B2A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jmarcoux@ad.wbea.org</w:t>
            </w:r>
          </w:p>
        </w:tc>
        <w:tc>
          <w:tcPr>
            <w:tcW w:w="3060" w:type="dxa"/>
          </w:tcPr>
          <w:p w14:paraId="14AE4CB0" w14:textId="27CB688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DC0B45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9BBB160" w14:textId="77777777" w:rsidTr="00F3125B">
        <w:tc>
          <w:tcPr>
            <w:tcW w:w="2245" w:type="dxa"/>
          </w:tcPr>
          <w:p w14:paraId="32D63E2E" w14:textId="41758FB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Rachel Smyl</w:t>
            </w:r>
          </w:p>
        </w:tc>
        <w:tc>
          <w:tcPr>
            <w:tcW w:w="3060" w:type="dxa"/>
          </w:tcPr>
          <w:p w14:paraId="601C2F7E" w14:textId="5616E0F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rsmyl@ad.wbea.org</w:t>
            </w:r>
          </w:p>
        </w:tc>
        <w:tc>
          <w:tcPr>
            <w:tcW w:w="3060" w:type="dxa"/>
          </w:tcPr>
          <w:p w14:paraId="3456EB3C" w14:textId="46C1C8F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58B3D4F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3F03319" w14:textId="77777777" w:rsidTr="00F3125B">
        <w:tc>
          <w:tcPr>
            <w:tcW w:w="2245" w:type="dxa"/>
          </w:tcPr>
          <w:p w14:paraId="403AE56F" w14:textId="13466B2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Emilie Briggs</w:t>
            </w:r>
          </w:p>
        </w:tc>
        <w:tc>
          <w:tcPr>
            <w:tcW w:w="3060" w:type="dxa"/>
          </w:tcPr>
          <w:p w14:paraId="2E80AF43" w14:textId="0F8A0B2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ebriggs@ad.wbea.org</w:t>
            </w:r>
          </w:p>
        </w:tc>
        <w:tc>
          <w:tcPr>
            <w:tcW w:w="3060" w:type="dxa"/>
          </w:tcPr>
          <w:p w14:paraId="19D07250" w14:textId="3DDA389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CBE19C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96D2F5B" w14:textId="77777777" w:rsidTr="00F3125B">
        <w:tc>
          <w:tcPr>
            <w:tcW w:w="2245" w:type="dxa"/>
          </w:tcPr>
          <w:p w14:paraId="07A4773C" w14:textId="77BA1B3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Aswin Sasi Kumar</w:t>
            </w:r>
          </w:p>
        </w:tc>
        <w:tc>
          <w:tcPr>
            <w:tcW w:w="3060" w:type="dxa"/>
          </w:tcPr>
          <w:p w14:paraId="4B7EF145" w14:textId="39B34B2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asasikumar@wbea.org</w:t>
            </w:r>
          </w:p>
        </w:tc>
        <w:tc>
          <w:tcPr>
            <w:tcW w:w="3060" w:type="dxa"/>
          </w:tcPr>
          <w:p w14:paraId="5FFAD379" w14:textId="2E56CAF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48FBDB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05F05C9" w14:textId="77777777" w:rsidTr="00F3125B">
        <w:tc>
          <w:tcPr>
            <w:tcW w:w="2245" w:type="dxa"/>
          </w:tcPr>
          <w:p w14:paraId="0CA65D17" w14:textId="52B46D1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Tyler Tracksell</w:t>
            </w:r>
          </w:p>
        </w:tc>
        <w:tc>
          <w:tcPr>
            <w:tcW w:w="3060" w:type="dxa"/>
          </w:tcPr>
          <w:p w14:paraId="654DE5EA" w14:textId="6ECA20F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ttracksell@wbea.org</w:t>
            </w:r>
          </w:p>
        </w:tc>
        <w:tc>
          <w:tcPr>
            <w:tcW w:w="3060" w:type="dxa"/>
          </w:tcPr>
          <w:p w14:paraId="787A2270" w14:textId="5B6059A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0881A21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4CBA2FD" w14:textId="77777777" w:rsidTr="00F3125B">
        <w:tc>
          <w:tcPr>
            <w:tcW w:w="2245" w:type="dxa"/>
          </w:tcPr>
          <w:p w14:paraId="1FE6D959" w14:textId="1A5B7FE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Rhonda Connolly</w:t>
            </w:r>
          </w:p>
        </w:tc>
        <w:tc>
          <w:tcPr>
            <w:tcW w:w="3060" w:type="dxa"/>
          </w:tcPr>
          <w:p w14:paraId="762CE0D4" w14:textId="4345C76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rconnolly@wbea.org</w:t>
            </w:r>
          </w:p>
        </w:tc>
        <w:tc>
          <w:tcPr>
            <w:tcW w:w="3060" w:type="dxa"/>
          </w:tcPr>
          <w:p w14:paraId="32BA1961" w14:textId="66FEE2F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86C7B87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6F82235" w14:textId="77777777" w:rsidTr="00F3125B">
        <w:tc>
          <w:tcPr>
            <w:tcW w:w="2245" w:type="dxa"/>
          </w:tcPr>
          <w:p w14:paraId="397BB4D0" w14:textId="5B566BA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test</w:t>
            </w:r>
          </w:p>
        </w:tc>
        <w:tc>
          <w:tcPr>
            <w:tcW w:w="3060" w:type="dxa"/>
          </w:tcPr>
          <w:p w14:paraId="59D46940" w14:textId="1D6C056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test@wbea.org</w:t>
            </w:r>
          </w:p>
        </w:tc>
        <w:tc>
          <w:tcPr>
            <w:tcW w:w="3060" w:type="dxa"/>
          </w:tcPr>
          <w:p w14:paraId="44D6A659" w14:textId="5417712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9B885F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D27B310" w14:textId="77777777" w:rsidTr="00F3125B">
        <w:tc>
          <w:tcPr>
            <w:tcW w:w="2245" w:type="dxa"/>
          </w:tcPr>
          <w:p w14:paraId="120E395D" w14:textId="225C6B8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lastRenderedPageBreak/>
              <w:t>Austin Ukwu</w:t>
            </w:r>
          </w:p>
        </w:tc>
        <w:tc>
          <w:tcPr>
            <w:tcW w:w="3060" w:type="dxa"/>
          </w:tcPr>
          <w:p w14:paraId="46BB7230" w14:textId="4E96517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aukwu@wbea.org</w:t>
            </w:r>
          </w:p>
        </w:tc>
        <w:tc>
          <w:tcPr>
            <w:tcW w:w="3060" w:type="dxa"/>
          </w:tcPr>
          <w:p w14:paraId="20186744" w14:textId="77C0353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33E6EA6" w14:textId="23C784C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2017-08-28 9:05:37 PM</w:t>
            </w:r>
          </w:p>
        </w:tc>
      </w:tr>
      <w:tr w:rsidR="001C10A0" w:rsidRPr="008A67AA" w14:paraId="19AFFBD8" w14:textId="77777777" w:rsidTr="00F3125B">
        <w:tc>
          <w:tcPr>
            <w:tcW w:w="2245" w:type="dxa"/>
          </w:tcPr>
          <w:p w14:paraId="68C31FE5" w14:textId="383CDC6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FOC Boardroom</w:t>
            </w:r>
          </w:p>
        </w:tc>
        <w:tc>
          <w:tcPr>
            <w:tcW w:w="3060" w:type="dxa"/>
          </w:tcPr>
          <w:p w14:paraId="20AB71B4" w14:textId="11E0DBD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FOCboardroom@ad.wbea.org</w:t>
            </w:r>
          </w:p>
        </w:tc>
        <w:tc>
          <w:tcPr>
            <w:tcW w:w="3060" w:type="dxa"/>
          </w:tcPr>
          <w:p w14:paraId="6C35D43D" w14:textId="7A5DF72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81C1DCC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43363B8" w14:textId="77777777" w:rsidTr="00F3125B">
        <w:tc>
          <w:tcPr>
            <w:tcW w:w="2245" w:type="dxa"/>
          </w:tcPr>
          <w:p w14:paraId="5BD3B355" w14:textId="01DF9AA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RefPC</w:t>
            </w:r>
          </w:p>
        </w:tc>
        <w:tc>
          <w:tcPr>
            <w:tcW w:w="3060" w:type="dxa"/>
          </w:tcPr>
          <w:p w14:paraId="6393B6AB" w14:textId="7A3C48A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RefPC@wbea.org</w:t>
            </w:r>
          </w:p>
        </w:tc>
        <w:tc>
          <w:tcPr>
            <w:tcW w:w="3060" w:type="dxa"/>
          </w:tcPr>
          <w:p w14:paraId="34D3A273" w14:textId="75BB84D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60BF7EF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D477FBA" w14:textId="77777777" w:rsidTr="00F3125B">
        <w:tc>
          <w:tcPr>
            <w:tcW w:w="2245" w:type="dxa"/>
          </w:tcPr>
          <w:p w14:paraId="6ED77B8B" w14:textId="35E4CF3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Dianne McIsaac</w:t>
            </w:r>
          </w:p>
        </w:tc>
        <w:tc>
          <w:tcPr>
            <w:tcW w:w="3060" w:type="dxa"/>
          </w:tcPr>
          <w:p w14:paraId="5BAB71DD" w14:textId="25EDCB4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dmcisaac@wbea.org</w:t>
            </w:r>
          </w:p>
        </w:tc>
        <w:tc>
          <w:tcPr>
            <w:tcW w:w="3060" w:type="dxa"/>
          </w:tcPr>
          <w:p w14:paraId="5B3C1A8D" w14:textId="2E9CC81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BD3895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C9AF9FD" w14:textId="77777777" w:rsidTr="00F3125B">
        <w:tc>
          <w:tcPr>
            <w:tcW w:w="2245" w:type="dxa"/>
          </w:tcPr>
          <w:p w14:paraId="5575099E" w14:textId="4FB453D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Administrator Lisa</w:t>
            </w:r>
          </w:p>
        </w:tc>
        <w:tc>
          <w:tcPr>
            <w:tcW w:w="3060" w:type="dxa"/>
          </w:tcPr>
          <w:p w14:paraId="05FEE74A" w14:textId="5401889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Admin.Lisa@wbea.org</w:t>
            </w:r>
          </w:p>
        </w:tc>
        <w:tc>
          <w:tcPr>
            <w:tcW w:w="3060" w:type="dxa"/>
          </w:tcPr>
          <w:p w14:paraId="1EFBC326" w14:textId="59E2041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True</w:t>
            </w:r>
          </w:p>
        </w:tc>
        <w:tc>
          <w:tcPr>
            <w:tcW w:w="3060" w:type="dxa"/>
          </w:tcPr>
          <w:p w14:paraId="3B7A444C" w14:textId="4EC49EA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2020-12-15 10:31:36 PM</w:t>
            </w:r>
          </w:p>
        </w:tc>
      </w:tr>
      <w:tr w:rsidR="001C10A0" w:rsidRPr="008A67AA" w14:paraId="22AAC469" w14:textId="77777777" w:rsidTr="00F3125B">
        <w:tc>
          <w:tcPr>
            <w:tcW w:w="2245" w:type="dxa"/>
          </w:tcPr>
          <w:p w14:paraId="39FD2F4A" w14:textId="68076FD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DMSadmin</w:t>
            </w:r>
          </w:p>
        </w:tc>
        <w:tc>
          <w:tcPr>
            <w:tcW w:w="3060" w:type="dxa"/>
          </w:tcPr>
          <w:p w14:paraId="410C08F8" w14:textId="005B738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dmsadmin@ad.wbea.org</w:t>
            </w:r>
          </w:p>
        </w:tc>
        <w:tc>
          <w:tcPr>
            <w:tcW w:w="3060" w:type="dxa"/>
          </w:tcPr>
          <w:p w14:paraId="05C0D8D4" w14:textId="4F6B369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24B027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D822743" w14:textId="77777777" w:rsidTr="00F3125B">
        <w:tc>
          <w:tcPr>
            <w:tcW w:w="2245" w:type="dxa"/>
          </w:tcPr>
          <w:p w14:paraId="6A6411FC" w14:textId="5F1A1C1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Julie Carter</w:t>
            </w:r>
          </w:p>
        </w:tc>
        <w:tc>
          <w:tcPr>
            <w:tcW w:w="3060" w:type="dxa"/>
          </w:tcPr>
          <w:p w14:paraId="1C12F3AD" w14:textId="07B39EE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jcarter@wbea.org</w:t>
            </w:r>
          </w:p>
        </w:tc>
        <w:tc>
          <w:tcPr>
            <w:tcW w:w="3060" w:type="dxa"/>
          </w:tcPr>
          <w:p w14:paraId="1E1AE261" w14:textId="10E3DEE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86B755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5BE4A2B" w14:textId="77777777" w:rsidTr="00F3125B">
        <w:tc>
          <w:tcPr>
            <w:tcW w:w="2245" w:type="dxa"/>
          </w:tcPr>
          <w:p w14:paraId="6D974DFE" w14:textId="10EA4B3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Max Farrell</w:t>
            </w:r>
          </w:p>
        </w:tc>
        <w:tc>
          <w:tcPr>
            <w:tcW w:w="3060" w:type="dxa"/>
          </w:tcPr>
          <w:p w14:paraId="6097FB8A" w14:textId="0754188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mfarrell@wbea.org</w:t>
            </w:r>
          </w:p>
        </w:tc>
        <w:tc>
          <w:tcPr>
            <w:tcW w:w="3060" w:type="dxa"/>
          </w:tcPr>
          <w:p w14:paraId="4199C582" w14:textId="403ED36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433AE70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24E1EB9" w14:textId="77777777" w:rsidTr="00F3125B">
        <w:tc>
          <w:tcPr>
            <w:tcW w:w="2245" w:type="dxa"/>
          </w:tcPr>
          <w:p w14:paraId="2DB04D4A" w14:textId="4542069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Paul Eisentraut</w:t>
            </w:r>
          </w:p>
        </w:tc>
        <w:tc>
          <w:tcPr>
            <w:tcW w:w="3060" w:type="dxa"/>
          </w:tcPr>
          <w:p w14:paraId="5F91CA1A" w14:textId="1104A53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peisentraut@ad.wbea.org</w:t>
            </w:r>
          </w:p>
        </w:tc>
        <w:tc>
          <w:tcPr>
            <w:tcW w:w="3060" w:type="dxa"/>
          </w:tcPr>
          <w:p w14:paraId="77032674" w14:textId="7A42928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4EE7164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9324E65" w14:textId="77777777" w:rsidTr="00F3125B">
        <w:tc>
          <w:tcPr>
            <w:tcW w:w="2245" w:type="dxa"/>
          </w:tcPr>
          <w:p w14:paraId="5EDBC570" w14:textId="66FB5E2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Michael Archibald</w:t>
            </w:r>
          </w:p>
        </w:tc>
        <w:tc>
          <w:tcPr>
            <w:tcW w:w="3060" w:type="dxa"/>
          </w:tcPr>
          <w:p w14:paraId="303242BD" w14:textId="5458627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marchibald@wbea.org</w:t>
            </w:r>
          </w:p>
        </w:tc>
        <w:tc>
          <w:tcPr>
            <w:tcW w:w="3060" w:type="dxa"/>
          </w:tcPr>
          <w:p w14:paraId="13371977" w14:textId="5DC6A76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43D8A4A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B048BFC" w14:textId="77777777" w:rsidTr="00F3125B">
        <w:tc>
          <w:tcPr>
            <w:tcW w:w="2245" w:type="dxa"/>
          </w:tcPr>
          <w:p w14:paraId="595FFC11" w14:textId="2911066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PCM Canada</w:t>
            </w:r>
          </w:p>
        </w:tc>
        <w:tc>
          <w:tcPr>
            <w:tcW w:w="3060" w:type="dxa"/>
          </w:tcPr>
          <w:p w14:paraId="5255FA42" w14:textId="0D2EFA5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PCMCanada@ad.wbea.org</w:t>
            </w:r>
          </w:p>
        </w:tc>
        <w:tc>
          <w:tcPr>
            <w:tcW w:w="3060" w:type="dxa"/>
          </w:tcPr>
          <w:p w14:paraId="476E86E6" w14:textId="5E47283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True</w:t>
            </w:r>
          </w:p>
        </w:tc>
        <w:tc>
          <w:tcPr>
            <w:tcW w:w="3060" w:type="dxa"/>
          </w:tcPr>
          <w:p w14:paraId="763A05FC" w14:textId="6ADF61F5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2018-08-17 5:16:30 PM</w:t>
            </w:r>
          </w:p>
        </w:tc>
      </w:tr>
      <w:tr w:rsidR="001C10A0" w:rsidRPr="008A67AA" w14:paraId="6D630867" w14:textId="77777777" w:rsidTr="00F3125B">
        <w:tc>
          <w:tcPr>
            <w:tcW w:w="2245" w:type="dxa"/>
          </w:tcPr>
          <w:p w14:paraId="128765A1" w14:textId="16BDDDE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GCTech</w:t>
            </w:r>
          </w:p>
        </w:tc>
        <w:tc>
          <w:tcPr>
            <w:tcW w:w="3060" w:type="dxa"/>
          </w:tcPr>
          <w:p w14:paraId="6F528F4D" w14:textId="0CF5CD8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gctech@ad.wbea.org</w:t>
            </w:r>
          </w:p>
        </w:tc>
        <w:tc>
          <w:tcPr>
            <w:tcW w:w="3060" w:type="dxa"/>
          </w:tcPr>
          <w:p w14:paraId="4D50778E" w14:textId="4CDB07F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30762B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8660C4F" w14:textId="77777777" w:rsidTr="00F3125B">
        <w:tc>
          <w:tcPr>
            <w:tcW w:w="2245" w:type="dxa"/>
          </w:tcPr>
          <w:p w14:paraId="1C79A567" w14:textId="09CC761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Aaron McLane</w:t>
            </w:r>
          </w:p>
        </w:tc>
        <w:tc>
          <w:tcPr>
            <w:tcW w:w="3060" w:type="dxa"/>
          </w:tcPr>
          <w:p w14:paraId="01CB24FB" w14:textId="03DB9D3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amclane@wbea.org</w:t>
            </w:r>
          </w:p>
        </w:tc>
        <w:tc>
          <w:tcPr>
            <w:tcW w:w="3060" w:type="dxa"/>
          </w:tcPr>
          <w:p w14:paraId="69566C60" w14:textId="1B2AEB5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3888BC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57BE8B2" w14:textId="77777777" w:rsidTr="00F3125B">
        <w:tc>
          <w:tcPr>
            <w:tcW w:w="2245" w:type="dxa"/>
          </w:tcPr>
          <w:p w14:paraId="5C7BEBA6" w14:textId="5892864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adminmclane</w:t>
            </w:r>
          </w:p>
        </w:tc>
        <w:tc>
          <w:tcPr>
            <w:tcW w:w="3060" w:type="dxa"/>
          </w:tcPr>
          <w:p w14:paraId="190C3385" w14:textId="083705D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adminmclane@ad.wbea.org</w:t>
            </w:r>
          </w:p>
        </w:tc>
        <w:tc>
          <w:tcPr>
            <w:tcW w:w="3060" w:type="dxa"/>
          </w:tcPr>
          <w:p w14:paraId="04214498" w14:textId="41E73EE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B513571" w14:textId="5F65EAA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2019-07-22 4:03:11 PM</w:t>
            </w:r>
          </w:p>
        </w:tc>
      </w:tr>
      <w:tr w:rsidR="001C10A0" w:rsidRPr="008A67AA" w14:paraId="2AAE92C4" w14:textId="77777777" w:rsidTr="00F3125B">
        <w:tc>
          <w:tcPr>
            <w:tcW w:w="2245" w:type="dxa"/>
          </w:tcPr>
          <w:p w14:paraId="6A15475E" w14:textId="63E8F43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AAD_a01f18a5af71</w:t>
            </w:r>
          </w:p>
        </w:tc>
        <w:tc>
          <w:tcPr>
            <w:tcW w:w="3060" w:type="dxa"/>
          </w:tcPr>
          <w:p w14:paraId="4D5FC9D3" w14:textId="7AEDEE7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NULL</w:t>
            </w:r>
          </w:p>
        </w:tc>
        <w:tc>
          <w:tcPr>
            <w:tcW w:w="3060" w:type="dxa"/>
          </w:tcPr>
          <w:p w14:paraId="6ECE73F9" w14:textId="14E2618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1440CE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E3EC6DE" w14:textId="77777777" w:rsidTr="00F3125B">
        <w:tc>
          <w:tcPr>
            <w:tcW w:w="2245" w:type="dxa"/>
          </w:tcPr>
          <w:p w14:paraId="6E95A620" w14:textId="4BC4ACF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Jose Mulino</w:t>
            </w:r>
          </w:p>
        </w:tc>
        <w:tc>
          <w:tcPr>
            <w:tcW w:w="3060" w:type="dxa"/>
          </w:tcPr>
          <w:p w14:paraId="7E130E23" w14:textId="532D7F8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jmulino@wbea.org</w:t>
            </w:r>
          </w:p>
        </w:tc>
        <w:tc>
          <w:tcPr>
            <w:tcW w:w="3060" w:type="dxa"/>
          </w:tcPr>
          <w:p w14:paraId="3C123FF0" w14:textId="1381AC5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232BB155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14DF030" w14:textId="77777777" w:rsidTr="00F3125B">
        <w:tc>
          <w:tcPr>
            <w:tcW w:w="2245" w:type="dxa"/>
          </w:tcPr>
          <w:p w14:paraId="3AAD8FE2" w14:textId="70BE5B9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Martin Hansen</w:t>
            </w:r>
          </w:p>
        </w:tc>
        <w:tc>
          <w:tcPr>
            <w:tcW w:w="3060" w:type="dxa"/>
          </w:tcPr>
          <w:p w14:paraId="2F75AD1D" w14:textId="51CC16E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mhansen@ad.wbea.org</w:t>
            </w:r>
          </w:p>
        </w:tc>
        <w:tc>
          <w:tcPr>
            <w:tcW w:w="3060" w:type="dxa"/>
          </w:tcPr>
          <w:p w14:paraId="507F0D79" w14:textId="1D97898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3534AFE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F9FC0A8" w14:textId="77777777" w:rsidTr="00F3125B">
        <w:tc>
          <w:tcPr>
            <w:tcW w:w="2245" w:type="dxa"/>
          </w:tcPr>
          <w:p w14:paraId="2EF21594" w14:textId="5984430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QA TECH</w:t>
            </w:r>
          </w:p>
        </w:tc>
        <w:tc>
          <w:tcPr>
            <w:tcW w:w="3060" w:type="dxa"/>
          </w:tcPr>
          <w:p w14:paraId="1832A95B" w14:textId="420B6F5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QATECH@ad.wbea.org</w:t>
            </w:r>
          </w:p>
        </w:tc>
        <w:tc>
          <w:tcPr>
            <w:tcW w:w="3060" w:type="dxa"/>
          </w:tcPr>
          <w:p w14:paraId="6A97D2AF" w14:textId="4BBACDE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D7A807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AC43159" w14:textId="77777777" w:rsidTr="00F3125B">
        <w:tc>
          <w:tcPr>
            <w:tcW w:w="2245" w:type="dxa"/>
          </w:tcPr>
          <w:p w14:paraId="7678AF13" w14:textId="587A997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Loggernet Admin</w:t>
            </w:r>
          </w:p>
        </w:tc>
        <w:tc>
          <w:tcPr>
            <w:tcW w:w="3060" w:type="dxa"/>
          </w:tcPr>
          <w:p w14:paraId="0EE15375" w14:textId="725F70E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loggernetadmin@ad.wbea.org</w:t>
            </w:r>
          </w:p>
        </w:tc>
        <w:tc>
          <w:tcPr>
            <w:tcW w:w="3060" w:type="dxa"/>
          </w:tcPr>
          <w:p w14:paraId="754B642D" w14:textId="527B50F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84F06C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2D2124F" w14:textId="77777777" w:rsidTr="00F3125B">
        <w:tc>
          <w:tcPr>
            <w:tcW w:w="2245" w:type="dxa"/>
          </w:tcPr>
          <w:p w14:paraId="1618A8AA" w14:textId="5FDE0818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Security</w:t>
            </w:r>
          </w:p>
        </w:tc>
        <w:tc>
          <w:tcPr>
            <w:tcW w:w="3060" w:type="dxa"/>
          </w:tcPr>
          <w:p w14:paraId="4B0B2E0A" w14:textId="63E95DE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security@ad.wbea.org</w:t>
            </w:r>
          </w:p>
        </w:tc>
        <w:tc>
          <w:tcPr>
            <w:tcW w:w="3060" w:type="dxa"/>
          </w:tcPr>
          <w:p w14:paraId="06F21CE3" w14:textId="0AC54BC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True</w:t>
            </w:r>
          </w:p>
        </w:tc>
        <w:tc>
          <w:tcPr>
            <w:tcW w:w="3060" w:type="dxa"/>
          </w:tcPr>
          <w:p w14:paraId="114AEF7C" w14:textId="4DF9D73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2020-01-21 3:45:36 PM</w:t>
            </w:r>
          </w:p>
        </w:tc>
      </w:tr>
      <w:tr w:rsidR="001C10A0" w:rsidRPr="008A67AA" w14:paraId="5B6CFD4D" w14:textId="77777777" w:rsidTr="00F3125B">
        <w:tc>
          <w:tcPr>
            <w:tcW w:w="2245" w:type="dxa"/>
          </w:tcPr>
          <w:p w14:paraId="6E99DAC2" w14:textId="04C2D18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Jimmy Xu</w:t>
            </w:r>
          </w:p>
        </w:tc>
        <w:tc>
          <w:tcPr>
            <w:tcW w:w="3060" w:type="dxa"/>
          </w:tcPr>
          <w:p w14:paraId="1F6A3CAA" w14:textId="40ECA20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jxu@wbea.org</w:t>
            </w:r>
          </w:p>
        </w:tc>
        <w:tc>
          <w:tcPr>
            <w:tcW w:w="3060" w:type="dxa"/>
          </w:tcPr>
          <w:p w14:paraId="49A606B8" w14:textId="5111922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15CAD3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8860CC3" w14:textId="77777777" w:rsidTr="00F3125B">
        <w:tc>
          <w:tcPr>
            <w:tcW w:w="2245" w:type="dxa"/>
          </w:tcPr>
          <w:p w14:paraId="2FA101DC" w14:textId="2A21D72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Colton Newton</w:t>
            </w:r>
          </w:p>
        </w:tc>
        <w:tc>
          <w:tcPr>
            <w:tcW w:w="3060" w:type="dxa"/>
          </w:tcPr>
          <w:p w14:paraId="4ED122B2" w14:textId="6F4821A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cnewton@wbea.org</w:t>
            </w:r>
          </w:p>
        </w:tc>
        <w:tc>
          <w:tcPr>
            <w:tcW w:w="3060" w:type="dxa"/>
          </w:tcPr>
          <w:p w14:paraId="482CF555" w14:textId="3D40C54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FCCA29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6DB29F6" w14:textId="77777777" w:rsidTr="00F3125B">
        <w:tc>
          <w:tcPr>
            <w:tcW w:w="2245" w:type="dxa"/>
          </w:tcPr>
          <w:p w14:paraId="0A8DA797" w14:textId="78DC65E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Rene Chamberland</w:t>
            </w:r>
          </w:p>
        </w:tc>
        <w:tc>
          <w:tcPr>
            <w:tcW w:w="3060" w:type="dxa"/>
          </w:tcPr>
          <w:p w14:paraId="7762F716" w14:textId="3A3DD1C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rchamberland@wbea.org</w:t>
            </w:r>
          </w:p>
        </w:tc>
        <w:tc>
          <w:tcPr>
            <w:tcW w:w="3060" w:type="dxa"/>
          </w:tcPr>
          <w:p w14:paraId="2AADFFC7" w14:textId="70A5227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703A47A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ED3E0ED" w14:textId="77777777" w:rsidTr="00F3125B">
        <w:tc>
          <w:tcPr>
            <w:tcW w:w="2245" w:type="dxa"/>
          </w:tcPr>
          <w:p w14:paraId="46F6AA56" w14:textId="0A274BE1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Liz Kjikjerkovska</w:t>
            </w:r>
          </w:p>
        </w:tc>
        <w:tc>
          <w:tcPr>
            <w:tcW w:w="3060" w:type="dxa"/>
          </w:tcPr>
          <w:p w14:paraId="7FF16E12" w14:textId="2096AFE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lkjikjerkovska@wbea.org</w:t>
            </w:r>
          </w:p>
        </w:tc>
        <w:tc>
          <w:tcPr>
            <w:tcW w:w="3060" w:type="dxa"/>
          </w:tcPr>
          <w:p w14:paraId="6C1897A8" w14:textId="4FE747D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67EF04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B5DE9FA" w14:textId="77777777" w:rsidTr="00F3125B">
        <w:tc>
          <w:tcPr>
            <w:tcW w:w="2245" w:type="dxa"/>
          </w:tcPr>
          <w:p w14:paraId="26DF47AE" w14:textId="76BB3CBF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Sean Fenwick</w:t>
            </w:r>
          </w:p>
        </w:tc>
        <w:tc>
          <w:tcPr>
            <w:tcW w:w="3060" w:type="dxa"/>
          </w:tcPr>
          <w:p w14:paraId="5ECDA59E" w14:textId="0816561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sfenwick@wbea.org</w:t>
            </w:r>
          </w:p>
        </w:tc>
        <w:tc>
          <w:tcPr>
            <w:tcW w:w="3060" w:type="dxa"/>
          </w:tcPr>
          <w:p w14:paraId="12577C36" w14:textId="5BF156A4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4144E6F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F3F9139" w14:textId="77777777" w:rsidTr="00F3125B">
        <w:tc>
          <w:tcPr>
            <w:tcW w:w="2245" w:type="dxa"/>
          </w:tcPr>
          <w:p w14:paraId="567C2C80" w14:textId="5495CAD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Karan Pandit</w:t>
            </w:r>
          </w:p>
        </w:tc>
        <w:tc>
          <w:tcPr>
            <w:tcW w:w="3060" w:type="dxa"/>
          </w:tcPr>
          <w:p w14:paraId="74C41F03" w14:textId="1192635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kpandit@wbea.org</w:t>
            </w:r>
          </w:p>
        </w:tc>
        <w:tc>
          <w:tcPr>
            <w:tcW w:w="3060" w:type="dxa"/>
          </w:tcPr>
          <w:p w14:paraId="22E6A13D" w14:textId="37FA7313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04C4716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A1275B8" w14:textId="77777777" w:rsidTr="00F3125B">
        <w:tc>
          <w:tcPr>
            <w:tcW w:w="2245" w:type="dxa"/>
          </w:tcPr>
          <w:p w14:paraId="34502124" w14:textId="1E1D71A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Sean Bala</w:t>
            </w:r>
          </w:p>
        </w:tc>
        <w:tc>
          <w:tcPr>
            <w:tcW w:w="3060" w:type="dxa"/>
          </w:tcPr>
          <w:p w14:paraId="01143421" w14:textId="6A9DCDA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sbala@wbea.org</w:t>
            </w:r>
          </w:p>
        </w:tc>
        <w:tc>
          <w:tcPr>
            <w:tcW w:w="3060" w:type="dxa"/>
          </w:tcPr>
          <w:p w14:paraId="7F20857D" w14:textId="42E7BCD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DAE12C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FA26E25" w14:textId="77777777" w:rsidTr="00F3125B">
        <w:tc>
          <w:tcPr>
            <w:tcW w:w="2245" w:type="dxa"/>
          </w:tcPr>
          <w:p w14:paraId="54273CC6" w14:textId="4F453669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Brenan Auger</w:t>
            </w:r>
          </w:p>
        </w:tc>
        <w:tc>
          <w:tcPr>
            <w:tcW w:w="3060" w:type="dxa"/>
          </w:tcPr>
          <w:p w14:paraId="00535453" w14:textId="2D4548F7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bauger@wbea.org</w:t>
            </w:r>
          </w:p>
        </w:tc>
        <w:tc>
          <w:tcPr>
            <w:tcW w:w="3060" w:type="dxa"/>
          </w:tcPr>
          <w:p w14:paraId="17D696D9" w14:textId="560CF802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1E65BA2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D290150" w14:textId="77777777" w:rsidTr="00F3125B">
        <w:tc>
          <w:tcPr>
            <w:tcW w:w="2245" w:type="dxa"/>
          </w:tcPr>
          <w:p w14:paraId="457EFF61" w14:textId="4A933B1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Denise Knott</w:t>
            </w:r>
          </w:p>
        </w:tc>
        <w:tc>
          <w:tcPr>
            <w:tcW w:w="3060" w:type="dxa"/>
          </w:tcPr>
          <w:p w14:paraId="34180EB2" w14:textId="0D4FD84D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dknott@wbea.org</w:t>
            </w:r>
          </w:p>
        </w:tc>
        <w:tc>
          <w:tcPr>
            <w:tcW w:w="3060" w:type="dxa"/>
          </w:tcPr>
          <w:p w14:paraId="19F89011" w14:textId="4B29B2C0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6FBBA80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C8DC46A" w14:textId="77777777" w:rsidTr="00F3125B">
        <w:tc>
          <w:tcPr>
            <w:tcW w:w="2245" w:type="dxa"/>
          </w:tcPr>
          <w:p w14:paraId="5B08DBCC" w14:textId="19BB531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Trina King</w:t>
            </w:r>
          </w:p>
        </w:tc>
        <w:tc>
          <w:tcPr>
            <w:tcW w:w="3060" w:type="dxa"/>
          </w:tcPr>
          <w:p w14:paraId="7DE51073" w14:textId="4270071A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tking@wbea.org</w:t>
            </w:r>
          </w:p>
        </w:tc>
        <w:tc>
          <w:tcPr>
            <w:tcW w:w="3060" w:type="dxa"/>
          </w:tcPr>
          <w:p w14:paraId="57B508D5" w14:textId="5ECD578C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720B35C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03A7B1D" w14:textId="77777777" w:rsidTr="00F3125B">
        <w:tc>
          <w:tcPr>
            <w:tcW w:w="2245" w:type="dxa"/>
          </w:tcPr>
          <w:p w14:paraId="56867C79" w14:textId="06A46D4E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Heather Hitchler</w:t>
            </w:r>
          </w:p>
        </w:tc>
        <w:tc>
          <w:tcPr>
            <w:tcW w:w="3060" w:type="dxa"/>
          </w:tcPr>
          <w:p w14:paraId="00620B8C" w14:textId="6D01FBD6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Heather.Hitchler@ad.wbea.org</w:t>
            </w:r>
          </w:p>
        </w:tc>
        <w:tc>
          <w:tcPr>
            <w:tcW w:w="3060" w:type="dxa"/>
          </w:tcPr>
          <w:p w14:paraId="4C61A851" w14:textId="00272AEB" w:rsidR="001C10A0" w:rsidRDefault="001C10A0" w:rsidP="001C10A0">
            <w:pPr>
              <w:rPr>
                <w:rFonts w:ascii="Calibri" w:hAnsi="Calibri" w:cs="Calibri"/>
              </w:rPr>
            </w:pPr>
            <w:r w:rsidRPr="009E45B3">
              <w:t>False</w:t>
            </w:r>
          </w:p>
        </w:tc>
        <w:tc>
          <w:tcPr>
            <w:tcW w:w="3060" w:type="dxa"/>
          </w:tcPr>
          <w:p w14:paraId="5982F69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</w:tbl>
    <w:p w14:paraId="13CAC890" w14:textId="2178256D" w:rsidR="00EB4659" w:rsidRDefault="00EB4659" w:rsidP="00EB4659"/>
    <w:p w14:paraId="3C05456A" w14:textId="5D5CA076" w:rsidR="001C10A0" w:rsidRDefault="001C10A0" w:rsidP="001C10A0">
      <w:pPr>
        <w:pStyle w:val="Heading3"/>
      </w:pPr>
      <w:bookmarkStart w:id="53" w:name="_Toc77201512"/>
      <w:r>
        <w:t>Number Of Users with No Password Change In Ninety Days</w:t>
      </w:r>
      <w:bookmarkEnd w:id="53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1806"/>
      </w:tblGrid>
      <w:tr w:rsidR="001C10A0" w:rsidRPr="008A67AA" w14:paraId="385B576F" w14:textId="77777777" w:rsidTr="00AB3DC4">
        <w:tc>
          <w:tcPr>
            <w:tcW w:w="1806" w:type="dxa"/>
          </w:tcPr>
          <w:p w14:paraId="3144D2E5" w14:textId="77777777" w:rsidR="001C10A0" w:rsidRPr="008A67AA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</w:t>
            </w:r>
          </w:p>
        </w:tc>
      </w:tr>
      <w:tr w:rsidR="001C10A0" w:rsidRPr="008A67AA" w14:paraId="6D5CF557" w14:textId="77777777" w:rsidTr="00AB3DC4">
        <w:tc>
          <w:tcPr>
            <w:tcW w:w="1806" w:type="dxa"/>
          </w:tcPr>
          <w:p w14:paraId="233618AA" w14:textId="3AC3437D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85</w:t>
            </w:r>
          </w:p>
        </w:tc>
      </w:tr>
    </w:tbl>
    <w:p w14:paraId="223D04AA" w14:textId="77777777" w:rsidR="001C10A0" w:rsidRDefault="001C10A0" w:rsidP="001C10A0"/>
    <w:p w14:paraId="19E8C38E" w14:textId="763DE478" w:rsidR="001C10A0" w:rsidRDefault="001C10A0" w:rsidP="001C10A0">
      <w:pPr>
        <w:pStyle w:val="Heading3"/>
      </w:pPr>
      <w:bookmarkStart w:id="54" w:name="_Toc77201513"/>
      <w:r>
        <w:lastRenderedPageBreak/>
        <w:t>Users with No Login Password Change In Ninety Days</w:t>
      </w:r>
      <w:bookmarkEnd w:id="54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2245"/>
        <w:gridCol w:w="3060"/>
        <w:gridCol w:w="3060"/>
        <w:gridCol w:w="3060"/>
      </w:tblGrid>
      <w:tr w:rsidR="001C10A0" w:rsidRPr="008A67AA" w14:paraId="09DCFCB4" w14:textId="77777777" w:rsidTr="00AB3DC4">
        <w:tc>
          <w:tcPr>
            <w:tcW w:w="2245" w:type="dxa"/>
          </w:tcPr>
          <w:p w14:paraId="11A2D13E" w14:textId="77777777" w:rsidR="001C10A0" w:rsidRPr="008A67AA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Name</w:t>
            </w:r>
          </w:p>
        </w:tc>
        <w:tc>
          <w:tcPr>
            <w:tcW w:w="3060" w:type="dxa"/>
          </w:tcPr>
          <w:p w14:paraId="2E41E2E9" w14:textId="77777777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UPN</w:t>
            </w:r>
          </w:p>
        </w:tc>
        <w:tc>
          <w:tcPr>
            <w:tcW w:w="3060" w:type="dxa"/>
          </w:tcPr>
          <w:p w14:paraId="30AABEA4" w14:textId="77777777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Enabled</w:t>
            </w:r>
          </w:p>
        </w:tc>
        <w:tc>
          <w:tcPr>
            <w:tcW w:w="3060" w:type="dxa"/>
          </w:tcPr>
          <w:p w14:paraId="216063AF" w14:textId="27CC0BF7" w:rsidR="001C10A0" w:rsidRDefault="001C10A0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Password Last Set</w:t>
            </w:r>
          </w:p>
        </w:tc>
      </w:tr>
      <w:tr w:rsidR="001C10A0" w:rsidRPr="008A67AA" w14:paraId="6C23710A" w14:textId="77777777" w:rsidTr="00AB3DC4">
        <w:tc>
          <w:tcPr>
            <w:tcW w:w="2245" w:type="dxa"/>
          </w:tcPr>
          <w:p w14:paraId="7DD74DD8" w14:textId="6376102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Administrator</w:t>
            </w:r>
          </w:p>
        </w:tc>
        <w:tc>
          <w:tcPr>
            <w:tcW w:w="3060" w:type="dxa"/>
          </w:tcPr>
          <w:p w14:paraId="47D24A1C" w14:textId="4355F71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NULL</w:t>
            </w:r>
          </w:p>
        </w:tc>
        <w:tc>
          <w:tcPr>
            <w:tcW w:w="3060" w:type="dxa"/>
          </w:tcPr>
          <w:p w14:paraId="6971EAB6" w14:textId="53F5082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52464074" w14:textId="7A47392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2020-06-25 3:13:12 AM</w:t>
            </w:r>
          </w:p>
        </w:tc>
      </w:tr>
      <w:tr w:rsidR="001C10A0" w:rsidRPr="008A67AA" w14:paraId="1580CBA3" w14:textId="77777777" w:rsidTr="00AB3DC4">
        <w:tc>
          <w:tcPr>
            <w:tcW w:w="2245" w:type="dxa"/>
          </w:tcPr>
          <w:p w14:paraId="74931C8E" w14:textId="19687DB7" w:rsidR="001C10A0" w:rsidRPr="009E45B3" w:rsidRDefault="001C10A0" w:rsidP="001C10A0">
            <w:r w:rsidRPr="003F72E2">
              <w:t>Guest</w:t>
            </w:r>
          </w:p>
        </w:tc>
        <w:tc>
          <w:tcPr>
            <w:tcW w:w="3060" w:type="dxa"/>
          </w:tcPr>
          <w:p w14:paraId="4ABB7151" w14:textId="58AB825D" w:rsidR="001C10A0" w:rsidRPr="009E45B3" w:rsidRDefault="001C10A0" w:rsidP="001C10A0">
            <w:r w:rsidRPr="003F72E2">
              <w:t>NULL</w:t>
            </w:r>
          </w:p>
        </w:tc>
        <w:tc>
          <w:tcPr>
            <w:tcW w:w="3060" w:type="dxa"/>
          </w:tcPr>
          <w:p w14:paraId="13F7027A" w14:textId="46B4FC0E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0626B1D4" w14:textId="77777777" w:rsidR="001C10A0" w:rsidRPr="009E45B3" w:rsidRDefault="001C10A0" w:rsidP="001C10A0"/>
        </w:tc>
      </w:tr>
      <w:tr w:rsidR="001C10A0" w:rsidRPr="008A67AA" w14:paraId="51F14C4D" w14:textId="77777777" w:rsidTr="00AB3DC4">
        <w:tc>
          <w:tcPr>
            <w:tcW w:w="2245" w:type="dxa"/>
          </w:tcPr>
          <w:p w14:paraId="42F1EA0B" w14:textId="28368FDC" w:rsidR="001C10A0" w:rsidRPr="009E45B3" w:rsidRDefault="001C10A0" w:rsidP="001C10A0">
            <w:r w:rsidRPr="003F72E2">
              <w:t>krbtgt</w:t>
            </w:r>
          </w:p>
        </w:tc>
        <w:tc>
          <w:tcPr>
            <w:tcW w:w="3060" w:type="dxa"/>
          </w:tcPr>
          <w:p w14:paraId="55AC8A87" w14:textId="5039BE8B" w:rsidR="001C10A0" w:rsidRPr="009E45B3" w:rsidRDefault="001C10A0" w:rsidP="001C10A0">
            <w:r w:rsidRPr="003F72E2">
              <w:t>NULL</w:t>
            </w:r>
          </w:p>
        </w:tc>
        <w:tc>
          <w:tcPr>
            <w:tcW w:w="3060" w:type="dxa"/>
          </w:tcPr>
          <w:p w14:paraId="574B3169" w14:textId="524FA93F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AB37736" w14:textId="551CAC0E" w:rsidR="001C10A0" w:rsidRPr="009E45B3" w:rsidRDefault="001C10A0" w:rsidP="001C10A0">
            <w:r w:rsidRPr="003F72E2">
              <w:t>2014-09-13 1:35:02 AM</w:t>
            </w:r>
          </w:p>
        </w:tc>
      </w:tr>
      <w:tr w:rsidR="001C10A0" w:rsidRPr="008A67AA" w14:paraId="2167B81A" w14:textId="77777777" w:rsidTr="00AB3DC4">
        <w:tc>
          <w:tcPr>
            <w:tcW w:w="2245" w:type="dxa"/>
          </w:tcPr>
          <w:p w14:paraId="0E5AE5C2" w14:textId="48016A94" w:rsidR="001C10A0" w:rsidRPr="009E45B3" w:rsidRDefault="001C10A0" w:rsidP="001C10A0">
            <w:r w:rsidRPr="003F72E2">
              <w:t>Samantha Borowsky</w:t>
            </w:r>
          </w:p>
        </w:tc>
        <w:tc>
          <w:tcPr>
            <w:tcW w:w="3060" w:type="dxa"/>
          </w:tcPr>
          <w:p w14:paraId="502CFA8C" w14:textId="79629344" w:rsidR="001C10A0" w:rsidRPr="009E45B3" w:rsidRDefault="001C10A0" w:rsidP="001C10A0">
            <w:r w:rsidRPr="003F72E2">
              <w:t>sborowsky@wbea.org</w:t>
            </w:r>
          </w:p>
        </w:tc>
        <w:tc>
          <w:tcPr>
            <w:tcW w:w="3060" w:type="dxa"/>
          </w:tcPr>
          <w:p w14:paraId="6894BA1A" w14:textId="55B8A04C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2CB47135" w14:textId="77777777" w:rsidR="001C10A0" w:rsidRPr="009E45B3" w:rsidRDefault="001C10A0" w:rsidP="001C10A0"/>
        </w:tc>
      </w:tr>
      <w:tr w:rsidR="001C10A0" w:rsidRPr="008A67AA" w14:paraId="3CDE3B7C" w14:textId="77777777" w:rsidTr="00AB3DC4">
        <w:tc>
          <w:tcPr>
            <w:tcW w:w="2245" w:type="dxa"/>
          </w:tcPr>
          <w:p w14:paraId="1FE0B845" w14:textId="26EA628C" w:rsidR="001C10A0" w:rsidRPr="009E45B3" w:rsidRDefault="001C10A0" w:rsidP="001C10A0">
            <w:r w:rsidRPr="003F72E2">
              <w:t xml:space="preserve">Kim Carnochan </w:t>
            </w:r>
          </w:p>
        </w:tc>
        <w:tc>
          <w:tcPr>
            <w:tcW w:w="3060" w:type="dxa"/>
          </w:tcPr>
          <w:p w14:paraId="0B09EC96" w14:textId="08D34DA9" w:rsidR="001C10A0" w:rsidRPr="009E45B3" w:rsidRDefault="001C10A0" w:rsidP="001C10A0">
            <w:r w:rsidRPr="003F72E2">
              <w:t>kcarnochan@wbea.org</w:t>
            </w:r>
          </w:p>
        </w:tc>
        <w:tc>
          <w:tcPr>
            <w:tcW w:w="3060" w:type="dxa"/>
          </w:tcPr>
          <w:p w14:paraId="16C5EED7" w14:textId="2D56F3BC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4268785C" w14:textId="77777777" w:rsidR="001C10A0" w:rsidRPr="009E45B3" w:rsidRDefault="001C10A0" w:rsidP="001C10A0"/>
        </w:tc>
      </w:tr>
      <w:tr w:rsidR="001C10A0" w:rsidRPr="008A67AA" w14:paraId="766743C7" w14:textId="77777777" w:rsidTr="00AB3DC4">
        <w:tc>
          <w:tcPr>
            <w:tcW w:w="2245" w:type="dxa"/>
          </w:tcPr>
          <w:p w14:paraId="7497CE25" w14:textId="7BD134A2" w:rsidR="001C10A0" w:rsidRPr="009E45B3" w:rsidRDefault="001C10A0" w:rsidP="001C10A0">
            <w:r w:rsidRPr="003F72E2">
              <w:t>Tom Clair</w:t>
            </w:r>
          </w:p>
        </w:tc>
        <w:tc>
          <w:tcPr>
            <w:tcW w:w="3060" w:type="dxa"/>
          </w:tcPr>
          <w:p w14:paraId="7ECC4F35" w14:textId="23DD13AE" w:rsidR="001C10A0" w:rsidRPr="009E45B3" w:rsidRDefault="001C10A0" w:rsidP="001C10A0">
            <w:r w:rsidRPr="003F72E2">
              <w:t>tclair@wbea.org</w:t>
            </w:r>
          </w:p>
        </w:tc>
        <w:tc>
          <w:tcPr>
            <w:tcW w:w="3060" w:type="dxa"/>
          </w:tcPr>
          <w:p w14:paraId="7F07A880" w14:textId="7348B22E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63D82744" w14:textId="77777777" w:rsidR="001C10A0" w:rsidRPr="009E45B3" w:rsidRDefault="001C10A0" w:rsidP="001C10A0"/>
        </w:tc>
      </w:tr>
      <w:tr w:rsidR="001C10A0" w:rsidRPr="008A67AA" w14:paraId="2E51CB81" w14:textId="77777777" w:rsidTr="00AB3DC4">
        <w:tc>
          <w:tcPr>
            <w:tcW w:w="2245" w:type="dxa"/>
          </w:tcPr>
          <w:p w14:paraId="1A8053C6" w14:textId="46E882DA" w:rsidR="001C10A0" w:rsidRPr="009E45B3" w:rsidRDefault="001C10A0" w:rsidP="001C10A0">
            <w:r w:rsidRPr="003F72E2">
              <w:t>Abigale Glashoerster</w:t>
            </w:r>
          </w:p>
        </w:tc>
        <w:tc>
          <w:tcPr>
            <w:tcW w:w="3060" w:type="dxa"/>
          </w:tcPr>
          <w:p w14:paraId="481A9E02" w14:textId="60F0ADA6" w:rsidR="001C10A0" w:rsidRPr="009E45B3" w:rsidRDefault="001C10A0" w:rsidP="001C10A0">
            <w:r w:rsidRPr="003F72E2">
              <w:t>aglashoerster@wbea.org</w:t>
            </w:r>
          </w:p>
        </w:tc>
        <w:tc>
          <w:tcPr>
            <w:tcW w:w="3060" w:type="dxa"/>
          </w:tcPr>
          <w:p w14:paraId="402C8CB7" w14:textId="0C42ABF3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081F2818" w14:textId="77777777" w:rsidR="001C10A0" w:rsidRPr="009E45B3" w:rsidRDefault="001C10A0" w:rsidP="001C10A0"/>
        </w:tc>
      </w:tr>
      <w:tr w:rsidR="001C10A0" w:rsidRPr="008A67AA" w14:paraId="27E37637" w14:textId="77777777" w:rsidTr="00AB3DC4">
        <w:tc>
          <w:tcPr>
            <w:tcW w:w="2245" w:type="dxa"/>
          </w:tcPr>
          <w:p w14:paraId="6518B238" w14:textId="74CB394E" w:rsidR="001C10A0" w:rsidRPr="009E45B3" w:rsidRDefault="001C10A0" w:rsidP="001C10A0">
            <w:r w:rsidRPr="003F72E2">
              <w:t>Cynthia Hagan</w:t>
            </w:r>
          </w:p>
        </w:tc>
        <w:tc>
          <w:tcPr>
            <w:tcW w:w="3060" w:type="dxa"/>
          </w:tcPr>
          <w:p w14:paraId="7F7A0015" w14:textId="33624FBC" w:rsidR="001C10A0" w:rsidRPr="009E45B3" w:rsidRDefault="001C10A0" w:rsidP="001C10A0">
            <w:r w:rsidRPr="003F72E2">
              <w:t>crosehagan@wbea.org</w:t>
            </w:r>
          </w:p>
        </w:tc>
        <w:tc>
          <w:tcPr>
            <w:tcW w:w="3060" w:type="dxa"/>
          </w:tcPr>
          <w:p w14:paraId="066226F6" w14:textId="5D99B670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E7D4C42" w14:textId="77777777" w:rsidR="001C10A0" w:rsidRPr="009E45B3" w:rsidRDefault="001C10A0" w:rsidP="001C10A0"/>
        </w:tc>
      </w:tr>
      <w:tr w:rsidR="001C10A0" w:rsidRPr="008A67AA" w14:paraId="04240FA2" w14:textId="77777777" w:rsidTr="00AB3DC4">
        <w:tc>
          <w:tcPr>
            <w:tcW w:w="2245" w:type="dxa"/>
          </w:tcPr>
          <w:p w14:paraId="34270BF5" w14:textId="6CF8CA0A" w:rsidR="001C10A0" w:rsidRPr="009E45B3" w:rsidRDefault="001C10A0" w:rsidP="001C10A0">
            <w:r w:rsidRPr="003F72E2">
              <w:t>Lisa Kirby</w:t>
            </w:r>
          </w:p>
        </w:tc>
        <w:tc>
          <w:tcPr>
            <w:tcW w:w="3060" w:type="dxa"/>
          </w:tcPr>
          <w:p w14:paraId="59027FE2" w14:textId="1F6BDC4B" w:rsidR="001C10A0" w:rsidRPr="009E45B3" w:rsidRDefault="001C10A0" w:rsidP="001C10A0">
            <w:r w:rsidRPr="003F72E2">
              <w:t>lkirby@wbea.org</w:t>
            </w:r>
          </w:p>
        </w:tc>
        <w:tc>
          <w:tcPr>
            <w:tcW w:w="3060" w:type="dxa"/>
          </w:tcPr>
          <w:p w14:paraId="4FF0DEB0" w14:textId="07EEEA10" w:rsidR="001C10A0" w:rsidRPr="009E45B3" w:rsidRDefault="001C10A0" w:rsidP="001C10A0">
            <w:r w:rsidRPr="003F72E2">
              <w:t>True</w:t>
            </w:r>
          </w:p>
        </w:tc>
        <w:tc>
          <w:tcPr>
            <w:tcW w:w="3060" w:type="dxa"/>
          </w:tcPr>
          <w:p w14:paraId="669BDAC1" w14:textId="73961FDB" w:rsidR="001C10A0" w:rsidRPr="009E45B3" w:rsidRDefault="001C10A0" w:rsidP="001C10A0">
            <w:r w:rsidRPr="003F72E2">
              <w:t>2019-07-31 9:41:30 PM</w:t>
            </w:r>
          </w:p>
        </w:tc>
      </w:tr>
      <w:tr w:rsidR="001C10A0" w:rsidRPr="008A67AA" w14:paraId="64FE903A" w14:textId="77777777" w:rsidTr="00AB3DC4">
        <w:tc>
          <w:tcPr>
            <w:tcW w:w="2245" w:type="dxa"/>
          </w:tcPr>
          <w:p w14:paraId="09DCFBE9" w14:textId="61510FAA" w:rsidR="001C10A0" w:rsidRPr="009E45B3" w:rsidRDefault="001C10A0" w:rsidP="001C10A0">
            <w:r w:rsidRPr="003F72E2">
              <w:t>Melissa Pennell</w:t>
            </w:r>
          </w:p>
        </w:tc>
        <w:tc>
          <w:tcPr>
            <w:tcW w:w="3060" w:type="dxa"/>
          </w:tcPr>
          <w:p w14:paraId="7DB8D13D" w14:textId="7DD2D761" w:rsidR="001C10A0" w:rsidRPr="009E45B3" w:rsidRDefault="001C10A0" w:rsidP="001C10A0">
            <w:r w:rsidRPr="003F72E2">
              <w:t>mpennell@wbea.org</w:t>
            </w:r>
          </w:p>
        </w:tc>
        <w:tc>
          <w:tcPr>
            <w:tcW w:w="3060" w:type="dxa"/>
          </w:tcPr>
          <w:p w14:paraId="364008D2" w14:textId="1C9D904A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519F3D46" w14:textId="77777777" w:rsidR="001C10A0" w:rsidRPr="009E45B3" w:rsidRDefault="001C10A0" w:rsidP="001C10A0"/>
        </w:tc>
      </w:tr>
      <w:tr w:rsidR="001C10A0" w:rsidRPr="008A67AA" w14:paraId="6911B311" w14:textId="77777777" w:rsidTr="00AB3DC4">
        <w:tc>
          <w:tcPr>
            <w:tcW w:w="2245" w:type="dxa"/>
          </w:tcPr>
          <w:p w14:paraId="5B8AAC7F" w14:textId="63B517A9" w:rsidR="001C10A0" w:rsidRPr="009E45B3" w:rsidRDefault="001C10A0" w:rsidP="001C10A0">
            <w:r w:rsidRPr="003F72E2">
              <w:t>Jane Percy</w:t>
            </w:r>
          </w:p>
        </w:tc>
        <w:tc>
          <w:tcPr>
            <w:tcW w:w="3060" w:type="dxa"/>
          </w:tcPr>
          <w:p w14:paraId="72086491" w14:textId="355991C0" w:rsidR="001C10A0" w:rsidRPr="009E45B3" w:rsidRDefault="001C10A0" w:rsidP="001C10A0">
            <w:r w:rsidRPr="003F72E2">
              <w:t>jpercy@wbea.org</w:t>
            </w:r>
          </w:p>
        </w:tc>
        <w:tc>
          <w:tcPr>
            <w:tcW w:w="3060" w:type="dxa"/>
          </w:tcPr>
          <w:p w14:paraId="4707061D" w14:textId="4839470B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3824EB0" w14:textId="77777777" w:rsidR="001C10A0" w:rsidRPr="009E45B3" w:rsidRDefault="001C10A0" w:rsidP="001C10A0"/>
        </w:tc>
      </w:tr>
      <w:tr w:rsidR="001C10A0" w:rsidRPr="008A67AA" w14:paraId="116324B4" w14:textId="77777777" w:rsidTr="00AB3DC4">
        <w:tc>
          <w:tcPr>
            <w:tcW w:w="2245" w:type="dxa"/>
          </w:tcPr>
          <w:p w14:paraId="70B19EDF" w14:textId="58675819" w:rsidR="001C10A0" w:rsidRPr="009E45B3" w:rsidRDefault="001C10A0" w:rsidP="001C10A0">
            <w:r w:rsidRPr="003F72E2">
              <w:t>Kevin Percy</w:t>
            </w:r>
          </w:p>
        </w:tc>
        <w:tc>
          <w:tcPr>
            <w:tcW w:w="3060" w:type="dxa"/>
          </w:tcPr>
          <w:p w14:paraId="6928C227" w14:textId="0FAB8E87" w:rsidR="001C10A0" w:rsidRPr="009E45B3" w:rsidRDefault="001C10A0" w:rsidP="001C10A0">
            <w:r w:rsidRPr="003F72E2">
              <w:t>kpercy@wbea.org</w:t>
            </w:r>
          </w:p>
        </w:tc>
        <w:tc>
          <w:tcPr>
            <w:tcW w:w="3060" w:type="dxa"/>
          </w:tcPr>
          <w:p w14:paraId="5BAD36CC" w14:textId="4387838B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1F1C07C7" w14:textId="77777777" w:rsidR="001C10A0" w:rsidRPr="009E45B3" w:rsidRDefault="001C10A0" w:rsidP="001C10A0"/>
        </w:tc>
      </w:tr>
      <w:tr w:rsidR="001C10A0" w:rsidRPr="008A67AA" w14:paraId="5774FA77" w14:textId="77777777" w:rsidTr="00AB3DC4">
        <w:tc>
          <w:tcPr>
            <w:tcW w:w="2245" w:type="dxa"/>
          </w:tcPr>
          <w:p w14:paraId="529A0F59" w14:textId="40CE55AB" w:rsidR="001C10A0" w:rsidRPr="009E45B3" w:rsidRDefault="001C10A0" w:rsidP="001C10A0">
            <w:r w:rsidRPr="003F72E2">
              <w:t>Abena Twumasi-Smith</w:t>
            </w:r>
          </w:p>
        </w:tc>
        <w:tc>
          <w:tcPr>
            <w:tcW w:w="3060" w:type="dxa"/>
          </w:tcPr>
          <w:p w14:paraId="7B4BA8B6" w14:textId="46B969B9" w:rsidR="001C10A0" w:rsidRPr="009E45B3" w:rsidRDefault="001C10A0" w:rsidP="001C10A0">
            <w:r w:rsidRPr="003F72E2">
              <w:t>atwumasismith@wbea.org</w:t>
            </w:r>
          </w:p>
        </w:tc>
        <w:tc>
          <w:tcPr>
            <w:tcW w:w="3060" w:type="dxa"/>
          </w:tcPr>
          <w:p w14:paraId="20945717" w14:textId="5219A790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5DDC254" w14:textId="77777777" w:rsidR="001C10A0" w:rsidRPr="009E45B3" w:rsidRDefault="001C10A0" w:rsidP="001C10A0"/>
        </w:tc>
      </w:tr>
      <w:tr w:rsidR="001C10A0" w:rsidRPr="008A67AA" w14:paraId="75F40BFA" w14:textId="77777777" w:rsidTr="00AB3DC4">
        <w:tc>
          <w:tcPr>
            <w:tcW w:w="2245" w:type="dxa"/>
          </w:tcPr>
          <w:p w14:paraId="0E3BE761" w14:textId="3D3E127C" w:rsidR="001C10A0" w:rsidRPr="009E45B3" w:rsidRDefault="001C10A0" w:rsidP="001C10A0">
            <w:r w:rsidRPr="003F72E2">
              <w:t>Randy Visser</w:t>
            </w:r>
          </w:p>
        </w:tc>
        <w:tc>
          <w:tcPr>
            <w:tcW w:w="3060" w:type="dxa"/>
          </w:tcPr>
          <w:p w14:paraId="2B282278" w14:textId="1157EA5A" w:rsidR="001C10A0" w:rsidRPr="009E45B3" w:rsidRDefault="001C10A0" w:rsidP="001C10A0">
            <w:r w:rsidRPr="003F72E2">
              <w:t>rvisser@wbea.org</w:t>
            </w:r>
          </w:p>
        </w:tc>
        <w:tc>
          <w:tcPr>
            <w:tcW w:w="3060" w:type="dxa"/>
          </w:tcPr>
          <w:p w14:paraId="3DBF3235" w14:textId="74C64739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6AF5E235" w14:textId="77777777" w:rsidR="001C10A0" w:rsidRPr="009E45B3" w:rsidRDefault="001C10A0" w:rsidP="001C10A0"/>
        </w:tc>
      </w:tr>
      <w:tr w:rsidR="001C10A0" w:rsidRPr="008A67AA" w14:paraId="655B94B1" w14:textId="77777777" w:rsidTr="00AB3DC4">
        <w:tc>
          <w:tcPr>
            <w:tcW w:w="2245" w:type="dxa"/>
          </w:tcPr>
          <w:p w14:paraId="0301A2A5" w14:textId="75A74F50" w:rsidR="001C10A0" w:rsidRPr="009E45B3" w:rsidRDefault="001C10A0" w:rsidP="001C10A0">
            <w:r w:rsidRPr="003F72E2">
              <w:t>Jean-Guy Zakrevsky</w:t>
            </w:r>
          </w:p>
        </w:tc>
        <w:tc>
          <w:tcPr>
            <w:tcW w:w="3060" w:type="dxa"/>
          </w:tcPr>
          <w:p w14:paraId="70C942D8" w14:textId="2E9AA8C6" w:rsidR="001C10A0" w:rsidRPr="009E45B3" w:rsidRDefault="001C10A0" w:rsidP="001C10A0">
            <w:r w:rsidRPr="003F72E2">
              <w:t>jzakrevsky@wbea.org</w:t>
            </w:r>
          </w:p>
        </w:tc>
        <w:tc>
          <w:tcPr>
            <w:tcW w:w="3060" w:type="dxa"/>
          </w:tcPr>
          <w:p w14:paraId="74164D6E" w14:textId="7E497F61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16A57A90" w14:textId="77777777" w:rsidR="001C10A0" w:rsidRPr="009E45B3" w:rsidRDefault="001C10A0" w:rsidP="001C10A0"/>
        </w:tc>
      </w:tr>
      <w:tr w:rsidR="001C10A0" w:rsidRPr="008A67AA" w14:paraId="34AB970A" w14:textId="77777777" w:rsidTr="00AB3DC4">
        <w:tc>
          <w:tcPr>
            <w:tcW w:w="2245" w:type="dxa"/>
          </w:tcPr>
          <w:p w14:paraId="20EF48B9" w14:textId="64A8A911" w:rsidR="001C10A0" w:rsidRPr="009E45B3" w:rsidRDefault="001C10A0" w:rsidP="001C10A0">
            <w:r w:rsidRPr="003F72E2">
              <w:t>Gary Cross</w:t>
            </w:r>
          </w:p>
        </w:tc>
        <w:tc>
          <w:tcPr>
            <w:tcW w:w="3060" w:type="dxa"/>
          </w:tcPr>
          <w:p w14:paraId="16C5AADD" w14:textId="356AE2B1" w:rsidR="001C10A0" w:rsidRPr="009E45B3" w:rsidRDefault="001C10A0" w:rsidP="001C10A0">
            <w:r w:rsidRPr="003F72E2">
              <w:t>gcross@wbea.org</w:t>
            </w:r>
          </w:p>
        </w:tc>
        <w:tc>
          <w:tcPr>
            <w:tcW w:w="3060" w:type="dxa"/>
          </w:tcPr>
          <w:p w14:paraId="3838A8F7" w14:textId="60878142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0B6ECE9" w14:textId="77777777" w:rsidR="001C10A0" w:rsidRPr="009E45B3" w:rsidRDefault="001C10A0" w:rsidP="001C10A0"/>
        </w:tc>
      </w:tr>
      <w:tr w:rsidR="001C10A0" w:rsidRPr="008A67AA" w14:paraId="69A44B2A" w14:textId="77777777" w:rsidTr="00AB3DC4">
        <w:tc>
          <w:tcPr>
            <w:tcW w:w="2245" w:type="dxa"/>
          </w:tcPr>
          <w:p w14:paraId="1CB19A95" w14:textId="49769C77" w:rsidR="001C10A0" w:rsidRPr="009E45B3" w:rsidRDefault="001C10A0" w:rsidP="001C10A0">
            <w:r w:rsidRPr="003F72E2">
              <w:t>Kelly Baragar</w:t>
            </w:r>
          </w:p>
        </w:tc>
        <w:tc>
          <w:tcPr>
            <w:tcW w:w="3060" w:type="dxa"/>
          </w:tcPr>
          <w:p w14:paraId="64840837" w14:textId="665D52C0" w:rsidR="001C10A0" w:rsidRPr="009E45B3" w:rsidRDefault="001C10A0" w:rsidP="001C10A0">
            <w:r w:rsidRPr="003F72E2">
              <w:t>kbaragar@wbea.org</w:t>
            </w:r>
          </w:p>
        </w:tc>
        <w:tc>
          <w:tcPr>
            <w:tcW w:w="3060" w:type="dxa"/>
          </w:tcPr>
          <w:p w14:paraId="383C07C3" w14:textId="253C8191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2029F40" w14:textId="77777777" w:rsidR="001C10A0" w:rsidRPr="009E45B3" w:rsidRDefault="001C10A0" w:rsidP="001C10A0"/>
        </w:tc>
      </w:tr>
      <w:tr w:rsidR="001C10A0" w:rsidRPr="008A67AA" w14:paraId="4BEEE12C" w14:textId="77777777" w:rsidTr="00AB3DC4">
        <w:tc>
          <w:tcPr>
            <w:tcW w:w="2245" w:type="dxa"/>
          </w:tcPr>
          <w:p w14:paraId="34E0F53D" w14:textId="1D436E25" w:rsidR="001C10A0" w:rsidRPr="009E45B3" w:rsidRDefault="001C10A0" w:rsidP="001C10A0">
            <w:r w:rsidRPr="003F72E2">
              <w:t>Melissa Lemay</w:t>
            </w:r>
          </w:p>
        </w:tc>
        <w:tc>
          <w:tcPr>
            <w:tcW w:w="3060" w:type="dxa"/>
          </w:tcPr>
          <w:p w14:paraId="352CF27D" w14:textId="3EE54C72" w:rsidR="001C10A0" w:rsidRPr="009E45B3" w:rsidRDefault="001C10A0" w:rsidP="001C10A0">
            <w:r w:rsidRPr="003F72E2">
              <w:t>mlemay@wbea.org</w:t>
            </w:r>
          </w:p>
        </w:tc>
        <w:tc>
          <w:tcPr>
            <w:tcW w:w="3060" w:type="dxa"/>
          </w:tcPr>
          <w:p w14:paraId="185F8146" w14:textId="7DB2846E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22EF286F" w14:textId="77777777" w:rsidR="001C10A0" w:rsidRPr="009E45B3" w:rsidRDefault="001C10A0" w:rsidP="001C10A0"/>
        </w:tc>
      </w:tr>
      <w:tr w:rsidR="001C10A0" w:rsidRPr="008A67AA" w14:paraId="1C875F0F" w14:textId="77777777" w:rsidTr="00AB3DC4">
        <w:tc>
          <w:tcPr>
            <w:tcW w:w="2245" w:type="dxa"/>
          </w:tcPr>
          <w:p w14:paraId="23D7A1B4" w14:textId="448F7A0E" w:rsidR="001C10A0" w:rsidRPr="009E45B3" w:rsidRDefault="001C10A0" w:rsidP="001C10A0">
            <w:r w:rsidRPr="003F72E2">
              <w:t>Zach Eastman</w:t>
            </w:r>
          </w:p>
        </w:tc>
        <w:tc>
          <w:tcPr>
            <w:tcW w:w="3060" w:type="dxa"/>
          </w:tcPr>
          <w:p w14:paraId="22634837" w14:textId="4F4A3BEF" w:rsidR="001C10A0" w:rsidRPr="009E45B3" w:rsidRDefault="001C10A0" w:rsidP="001C10A0">
            <w:r w:rsidRPr="003F72E2">
              <w:t>zeastman@wbea.org</w:t>
            </w:r>
          </w:p>
        </w:tc>
        <w:tc>
          <w:tcPr>
            <w:tcW w:w="3060" w:type="dxa"/>
          </w:tcPr>
          <w:p w14:paraId="55D626F1" w14:textId="6DEA1949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13A0D7E6" w14:textId="77777777" w:rsidR="001C10A0" w:rsidRPr="009E45B3" w:rsidRDefault="001C10A0" w:rsidP="001C10A0"/>
        </w:tc>
      </w:tr>
      <w:tr w:rsidR="001C10A0" w:rsidRPr="008A67AA" w14:paraId="1B951D46" w14:textId="77777777" w:rsidTr="00AB3DC4">
        <w:tc>
          <w:tcPr>
            <w:tcW w:w="2245" w:type="dxa"/>
          </w:tcPr>
          <w:p w14:paraId="7DB98CEC" w14:textId="48D90113" w:rsidR="001C10A0" w:rsidRPr="009E45B3" w:rsidRDefault="001C10A0" w:rsidP="001C10A0">
            <w:r w:rsidRPr="003F72E2">
              <w:t>Michael Martineau</w:t>
            </w:r>
          </w:p>
        </w:tc>
        <w:tc>
          <w:tcPr>
            <w:tcW w:w="3060" w:type="dxa"/>
          </w:tcPr>
          <w:p w14:paraId="52603404" w14:textId="480B23F9" w:rsidR="001C10A0" w:rsidRPr="009E45B3" w:rsidRDefault="001C10A0" w:rsidP="001C10A0">
            <w:r w:rsidRPr="003F72E2">
              <w:t>mmartineau@wbea.org</w:t>
            </w:r>
          </w:p>
        </w:tc>
        <w:tc>
          <w:tcPr>
            <w:tcW w:w="3060" w:type="dxa"/>
          </w:tcPr>
          <w:p w14:paraId="4FB86813" w14:textId="6E6FDAC6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707D8CF2" w14:textId="77777777" w:rsidR="001C10A0" w:rsidRPr="009E45B3" w:rsidRDefault="001C10A0" w:rsidP="001C10A0"/>
        </w:tc>
      </w:tr>
      <w:tr w:rsidR="001C10A0" w:rsidRPr="008A67AA" w14:paraId="3FB62D4F" w14:textId="77777777" w:rsidTr="00AB3DC4">
        <w:tc>
          <w:tcPr>
            <w:tcW w:w="2245" w:type="dxa"/>
          </w:tcPr>
          <w:p w14:paraId="1A43B5CF" w14:textId="5428DD88" w:rsidR="001C10A0" w:rsidRPr="009E45B3" w:rsidRDefault="001C10A0" w:rsidP="001C10A0">
            <w:r w:rsidRPr="003F72E2">
              <w:t>Ryan Power</w:t>
            </w:r>
          </w:p>
        </w:tc>
        <w:tc>
          <w:tcPr>
            <w:tcW w:w="3060" w:type="dxa"/>
          </w:tcPr>
          <w:p w14:paraId="32A27D1F" w14:textId="3EC79122" w:rsidR="001C10A0" w:rsidRPr="009E45B3" w:rsidRDefault="001C10A0" w:rsidP="001C10A0">
            <w:r w:rsidRPr="003F72E2">
              <w:t>rpower@wbea.org</w:t>
            </w:r>
          </w:p>
        </w:tc>
        <w:tc>
          <w:tcPr>
            <w:tcW w:w="3060" w:type="dxa"/>
          </w:tcPr>
          <w:p w14:paraId="1EA6ED93" w14:textId="0917A051" w:rsidR="001C10A0" w:rsidRPr="009E45B3" w:rsidRDefault="001C10A0" w:rsidP="001C10A0">
            <w:r w:rsidRPr="003F72E2">
              <w:t>False</w:t>
            </w:r>
          </w:p>
        </w:tc>
        <w:tc>
          <w:tcPr>
            <w:tcW w:w="3060" w:type="dxa"/>
          </w:tcPr>
          <w:p w14:paraId="04F4D5AE" w14:textId="77777777" w:rsidR="001C10A0" w:rsidRPr="009E45B3" w:rsidRDefault="001C10A0" w:rsidP="001C10A0"/>
        </w:tc>
      </w:tr>
      <w:tr w:rsidR="001C10A0" w:rsidRPr="008A67AA" w14:paraId="3E8FA7C7" w14:textId="77777777" w:rsidTr="00AB3DC4">
        <w:tc>
          <w:tcPr>
            <w:tcW w:w="2245" w:type="dxa"/>
          </w:tcPr>
          <w:p w14:paraId="26B470BD" w14:textId="6A6E0A8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Hayley Drake</w:t>
            </w:r>
          </w:p>
        </w:tc>
        <w:tc>
          <w:tcPr>
            <w:tcW w:w="3060" w:type="dxa"/>
          </w:tcPr>
          <w:p w14:paraId="7355CFE9" w14:textId="1A96EBB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hdrake@wbea.org</w:t>
            </w:r>
          </w:p>
        </w:tc>
        <w:tc>
          <w:tcPr>
            <w:tcW w:w="3060" w:type="dxa"/>
          </w:tcPr>
          <w:p w14:paraId="3E1601E6" w14:textId="2ADD529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D53AFE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80AD1F0" w14:textId="77777777" w:rsidTr="00AB3DC4">
        <w:tc>
          <w:tcPr>
            <w:tcW w:w="2245" w:type="dxa"/>
          </w:tcPr>
          <w:p w14:paraId="28245124" w14:textId="07B69B3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Kendra Thomas</w:t>
            </w:r>
          </w:p>
        </w:tc>
        <w:tc>
          <w:tcPr>
            <w:tcW w:w="3060" w:type="dxa"/>
          </w:tcPr>
          <w:p w14:paraId="14498F5F" w14:textId="036E3CF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kthomas@wbea.org</w:t>
            </w:r>
          </w:p>
        </w:tc>
        <w:tc>
          <w:tcPr>
            <w:tcW w:w="3060" w:type="dxa"/>
          </w:tcPr>
          <w:p w14:paraId="650DF950" w14:textId="3725A65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4226F0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F259423" w14:textId="77777777" w:rsidTr="00AB3DC4">
        <w:tc>
          <w:tcPr>
            <w:tcW w:w="2245" w:type="dxa"/>
          </w:tcPr>
          <w:p w14:paraId="7224AEF7" w14:textId="3A6B7D4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Devin Russell</w:t>
            </w:r>
          </w:p>
        </w:tc>
        <w:tc>
          <w:tcPr>
            <w:tcW w:w="3060" w:type="dxa"/>
          </w:tcPr>
          <w:p w14:paraId="04591E37" w14:textId="48B1B13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drussell@wbea.org</w:t>
            </w:r>
          </w:p>
        </w:tc>
        <w:tc>
          <w:tcPr>
            <w:tcW w:w="3060" w:type="dxa"/>
          </w:tcPr>
          <w:p w14:paraId="69E8C76B" w14:textId="63E822B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23750D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CEC6776" w14:textId="77777777" w:rsidTr="00AB3DC4">
        <w:tc>
          <w:tcPr>
            <w:tcW w:w="2245" w:type="dxa"/>
          </w:tcPr>
          <w:p w14:paraId="1FB0CD7F" w14:textId="5B89500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Natalie Bonnell</w:t>
            </w:r>
          </w:p>
        </w:tc>
        <w:tc>
          <w:tcPr>
            <w:tcW w:w="3060" w:type="dxa"/>
          </w:tcPr>
          <w:p w14:paraId="5CC83F40" w14:textId="3DCFEC3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nbonnell@wbea.org</w:t>
            </w:r>
          </w:p>
        </w:tc>
        <w:tc>
          <w:tcPr>
            <w:tcW w:w="3060" w:type="dxa"/>
          </w:tcPr>
          <w:p w14:paraId="092F6A59" w14:textId="6CA4F0D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7B0F819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2B67932" w14:textId="77777777" w:rsidTr="00AB3DC4">
        <w:tc>
          <w:tcPr>
            <w:tcW w:w="2245" w:type="dxa"/>
          </w:tcPr>
          <w:p w14:paraId="3449E46C" w14:textId="0EB918B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Evan Magill</w:t>
            </w:r>
          </w:p>
        </w:tc>
        <w:tc>
          <w:tcPr>
            <w:tcW w:w="3060" w:type="dxa"/>
          </w:tcPr>
          <w:p w14:paraId="11CCD2D0" w14:textId="6DF5000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emagill@wbea.org</w:t>
            </w:r>
          </w:p>
        </w:tc>
        <w:tc>
          <w:tcPr>
            <w:tcW w:w="3060" w:type="dxa"/>
          </w:tcPr>
          <w:p w14:paraId="79C0254A" w14:textId="6B0E586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5B637CC5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79444F7" w14:textId="77777777" w:rsidTr="00AB3DC4">
        <w:tc>
          <w:tcPr>
            <w:tcW w:w="2245" w:type="dxa"/>
          </w:tcPr>
          <w:p w14:paraId="7D542EA7" w14:textId="2061E45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Asad Hidayat</w:t>
            </w:r>
          </w:p>
        </w:tc>
        <w:tc>
          <w:tcPr>
            <w:tcW w:w="3060" w:type="dxa"/>
          </w:tcPr>
          <w:p w14:paraId="218EC56A" w14:textId="6681F31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ahidayat@wbea.org</w:t>
            </w:r>
          </w:p>
        </w:tc>
        <w:tc>
          <w:tcPr>
            <w:tcW w:w="3060" w:type="dxa"/>
          </w:tcPr>
          <w:p w14:paraId="7D383A03" w14:textId="22577B2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7116825E" w14:textId="6EE93915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DC18DEA" w14:textId="77777777" w:rsidTr="00AB3DC4">
        <w:tc>
          <w:tcPr>
            <w:tcW w:w="2245" w:type="dxa"/>
          </w:tcPr>
          <w:p w14:paraId="5E267219" w14:textId="111C005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Eric Nosal</w:t>
            </w:r>
          </w:p>
        </w:tc>
        <w:tc>
          <w:tcPr>
            <w:tcW w:w="3060" w:type="dxa"/>
          </w:tcPr>
          <w:p w14:paraId="03F41608" w14:textId="7A46423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enosal@wbea.org</w:t>
            </w:r>
          </w:p>
        </w:tc>
        <w:tc>
          <w:tcPr>
            <w:tcW w:w="3060" w:type="dxa"/>
          </w:tcPr>
          <w:p w14:paraId="45FDE86E" w14:textId="74679A7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8CA8E4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98CA15E" w14:textId="77777777" w:rsidTr="00AB3DC4">
        <w:tc>
          <w:tcPr>
            <w:tcW w:w="2245" w:type="dxa"/>
          </w:tcPr>
          <w:p w14:paraId="156E2C77" w14:textId="459E8B2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Sue Brown</w:t>
            </w:r>
          </w:p>
        </w:tc>
        <w:tc>
          <w:tcPr>
            <w:tcW w:w="3060" w:type="dxa"/>
          </w:tcPr>
          <w:p w14:paraId="3EAC9EA2" w14:textId="6E4CED4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sbrown@wbea.org</w:t>
            </w:r>
          </w:p>
        </w:tc>
        <w:tc>
          <w:tcPr>
            <w:tcW w:w="3060" w:type="dxa"/>
          </w:tcPr>
          <w:p w14:paraId="7F4E78AD" w14:textId="1837605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00787E2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6A6E256" w14:textId="77777777" w:rsidTr="00AB3DC4">
        <w:tc>
          <w:tcPr>
            <w:tcW w:w="2245" w:type="dxa"/>
          </w:tcPr>
          <w:p w14:paraId="13176F04" w14:textId="1F76947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MSOL_1a7cd05b8240</w:t>
            </w:r>
          </w:p>
        </w:tc>
        <w:tc>
          <w:tcPr>
            <w:tcW w:w="3060" w:type="dxa"/>
          </w:tcPr>
          <w:p w14:paraId="050A9F98" w14:textId="2329491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NULL</w:t>
            </w:r>
          </w:p>
        </w:tc>
        <w:tc>
          <w:tcPr>
            <w:tcW w:w="3060" w:type="dxa"/>
          </w:tcPr>
          <w:p w14:paraId="03994FB8" w14:textId="01E56D8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2B93F83C" w14:textId="59A828D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2019-03-28 7:43:54 PM</w:t>
            </w:r>
          </w:p>
        </w:tc>
      </w:tr>
      <w:tr w:rsidR="001C10A0" w:rsidRPr="008A67AA" w14:paraId="506C471D" w14:textId="77777777" w:rsidTr="00AB3DC4">
        <w:tc>
          <w:tcPr>
            <w:tcW w:w="2245" w:type="dxa"/>
          </w:tcPr>
          <w:p w14:paraId="2B45D8D8" w14:textId="2333948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Boardroom</w:t>
            </w:r>
          </w:p>
        </w:tc>
        <w:tc>
          <w:tcPr>
            <w:tcW w:w="3060" w:type="dxa"/>
          </w:tcPr>
          <w:p w14:paraId="319C9F4D" w14:textId="0CD6CAE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boardroom@wbea.org</w:t>
            </w:r>
          </w:p>
        </w:tc>
        <w:tc>
          <w:tcPr>
            <w:tcW w:w="3060" w:type="dxa"/>
          </w:tcPr>
          <w:p w14:paraId="609815BA" w14:textId="2732C60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458668B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86F8A01" w14:textId="77777777" w:rsidTr="00AB3DC4">
        <w:tc>
          <w:tcPr>
            <w:tcW w:w="2245" w:type="dxa"/>
          </w:tcPr>
          <w:p w14:paraId="64F10F6E" w14:textId="61E4BB2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 Read</w:t>
            </w:r>
          </w:p>
        </w:tc>
        <w:tc>
          <w:tcPr>
            <w:tcW w:w="3060" w:type="dxa"/>
          </w:tcPr>
          <w:p w14:paraId="0EE9DE62" w14:textId="1EECF6F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adread@ad.wbea.org</w:t>
            </w:r>
          </w:p>
        </w:tc>
        <w:tc>
          <w:tcPr>
            <w:tcW w:w="3060" w:type="dxa"/>
          </w:tcPr>
          <w:p w14:paraId="3D050CE6" w14:textId="03CAA71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05CCAF5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B468B21" w14:textId="77777777" w:rsidTr="00AB3DC4">
        <w:tc>
          <w:tcPr>
            <w:tcW w:w="2245" w:type="dxa"/>
          </w:tcPr>
          <w:p w14:paraId="0A0E0356" w14:textId="1077E20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WBEA.General</w:t>
            </w:r>
          </w:p>
        </w:tc>
        <w:tc>
          <w:tcPr>
            <w:tcW w:w="3060" w:type="dxa"/>
          </w:tcPr>
          <w:p w14:paraId="56A2ABD8" w14:textId="6227493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WBEA.General@ad.wbea.org</w:t>
            </w:r>
          </w:p>
        </w:tc>
        <w:tc>
          <w:tcPr>
            <w:tcW w:w="3060" w:type="dxa"/>
          </w:tcPr>
          <w:p w14:paraId="39A760C0" w14:textId="1830839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537731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7193E16" w14:textId="77777777" w:rsidTr="00AB3DC4">
        <w:tc>
          <w:tcPr>
            <w:tcW w:w="2245" w:type="dxa"/>
          </w:tcPr>
          <w:p w14:paraId="7C5421B0" w14:textId="1834418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Veeam</w:t>
            </w:r>
          </w:p>
        </w:tc>
        <w:tc>
          <w:tcPr>
            <w:tcW w:w="3060" w:type="dxa"/>
          </w:tcPr>
          <w:p w14:paraId="429D5FB0" w14:textId="27C3529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veeam@ad.wbea.org</w:t>
            </w:r>
          </w:p>
        </w:tc>
        <w:tc>
          <w:tcPr>
            <w:tcW w:w="3060" w:type="dxa"/>
          </w:tcPr>
          <w:p w14:paraId="2A6CBB6E" w14:textId="0B44C75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85F324B" w14:textId="68A150C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2015-06-05 3:05:28 PM</w:t>
            </w:r>
          </w:p>
        </w:tc>
      </w:tr>
      <w:tr w:rsidR="001C10A0" w:rsidRPr="008A67AA" w14:paraId="5E82EA1D" w14:textId="77777777" w:rsidTr="00AB3DC4">
        <w:tc>
          <w:tcPr>
            <w:tcW w:w="2245" w:type="dxa"/>
          </w:tcPr>
          <w:p w14:paraId="4E6FBFD6" w14:textId="0FA547F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lastRenderedPageBreak/>
              <w:t>Tom Dann</w:t>
            </w:r>
          </w:p>
        </w:tc>
        <w:tc>
          <w:tcPr>
            <w:tcW w:w="3060" w:type="dxa"/>
          </w:tcPr>
          <w:p w14:paraId="301F5986" w14:textId="52C604B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tdann@ad.wbea.org</w:t>
            </w:r>
          </w:p>
        </w:tc>
        <w:tc>
          <w:tcPr>
            <w:tcW w:w="3060" w:type="dxa"/>
          </w:tcPr>
          <w:p w14:paraId="3DBA28EB" w14:textId="11AF358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9C0A4E7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DD3D67C" w14:textId="77777777" w:rsidTr="00AB3DC4">
        <w:tc>
          <w:tcPr>
            <w:tcW w:w="2245" w:type="dxa"/>
          </w:tcPr>
          <w:p w14:paraId="5F5C3D37" w14:textId="09A612A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Cody David</w:t>
            </w:r>
          </w:p>
        </w:tc>
        <w:tc>
          <w:tcPr>
            <w:tcW w:w="3060" w:type="dxa"/>
          </w:tcPr>
          <w:p w14:paraId="70A54949" w14:textId="43256B0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cdavid@wbea.org</w:t>
            </w:r>
          </w:p>
        </w:tc>
        <w:tc>
          <w:tcPr>
            <w:tcW w:w="3060" w:type="dxa"/>
          </w:tcPr>
          <w:p w14:paraId="0FF95B5A" w14:textId="0D86C7E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C32397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503968A" w14:textId="77777777" w:rsidTr="00AB3DC4">
        <w:tc>
          <w:tcPr>
            <w:tcW w:w="2245" w:type="dxa"/>
          </w:tcPr>
          <w:p w14:paraId="22D832E2" w14:textId="06AFA7C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Presentation</w:t>
            </w:r>
          </w:p>
        </w:tc>
        <w:tc>
          <w:tcPr>
            <w:tcW w:w="3060" w:type="dxa"/>
          </w:tcPr>
          <w:p w14:paraId="5B24C7CA" w14:textId="1BC48CB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presentation@wbea.org</w:t>
            </w:r>
          </w:p>
        </w:tc>
        <w:tc>
          <w:tcPr>
            <w:tcW w:w="3060" w:type="dxa"/>
          </w:tcPr>
          <w:p w14:paraId="2D11795C" w14:textId="5E56C88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269844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A9C8DF4" w14:textId="77777777" w:rsidTr="00AB3DC4">
        <w:tc>
          <w:tcPr>
            <w:tcW w:w="2245" w:type="dxa"/>
          </w:tcPr>
          <w:p w14:paraId="25B31FAD" w14:textId="4258D06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Melissa Dube</w:t>
            </w:r>
          </w:p>
        </w:tc>
        <w:tc>
          <w:tcPr>
            <w:tcW w:w="3060" w:type="dxa"/>
          </w:tcPr>
          <w:p w14:paraId="63D2E6EB" w14:textId="643F803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mdube@wbea.org</w:t>
            </w:r>
          </w:p>
        </w:tc>
        <w:tc>
          <w:tcPr>
            <w:tcW w:w="3060" w:type="dxa"/>
          </w:tcPr>
          <w:p w14:paraId="2CF1B29E" w14:textId="7327A44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4F5E2AC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BBFD9EB" w14:textId="77777777" w:rsidTr="00AB3DC4">
        <w:tc>
          <w:tcPr>
            <w:tcW w:w="2245" w:type="dxa"/>
          </w:tcPr>
          <w:p w14:paraId="12FEAC2D" w14:textId="52D6759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Ricardo Jimenez</w:t>
            </w:r>
          </w:p>
        </w:tc>
        <w:tc>
          <w:tcPr>
            <w:tcW w:w="3060" w:type="dxa"/>
          </w:tcPr>
          <w:p w14:paraId="4F1FE85A" w14:textId="0869D91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rjimenez@ad.wbea.org</w:t>
            </w:r>
          </w:p>
        </w:tc>
        <w:tc>
          <w:tcPr>
            <w:tcW w:w="3060" w:type="dxa"/>
          </w:tcPr>
          <w:p w14:paraId="1621B2C5" w14:textId="5FB9A91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5D3DC8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AA6D6F4" w14:textId="77777777" w:rsidTr="00AB3DC4">
        <w:tc>
          <w:tcPr>
            <w:tcW w:w="2245" w:type="dxa"/>
          </w:tcPr>
          <w:p w14:paraId="1A17F307" w14:textId="70987C2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ironclad service</w:t>
            </w:r>
          </w:p>
        </w:tc>
        <w:tc>
          <w:tcPr>
            <w:tcW w:w="3060" w:type="dxa"/>
          </w:tcPr>
          <w:p w14:paraId="23D3012D" w14:textId="24DF786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ironclad@wbea.org</w:t>
            </w:r>
          </w:p>
        </w:tc>
        <w:tc>
          <w:tcPr>
            <w:tcW w:w="3060" w:type="dxa"/>
          </w:tcPr>
          <w:p w14:paraId="70E0E693" w14:textId="2C1ABCB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7EFA7D53" w14:textId="18C5B1C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2019-05-29 8:30:10 PM</w:t>
            </w:r>
          </w:p>
        </w:tc>
      </w:tr>
      <w:tr w:rsidR="001C10A0" w:rsidRPr="008A67AA" w14:paraId="72247C9C" w14:textId="77777777" w:rsidTr="00AB3DC4">
        <w:tc>
          <w:tcPr>
            <w:tcW w:w="2245" w:type="dxa"/>
          </w:tcPr>
          <w:p w14:paraId="1D914DF2" w14:textId="7341490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Azure Sync Account</w:t>
            </w:r>
          </w:p>
        </w:tc>
        <w:tc>
          <w:tcPr>
            <w:tcW w:w="3060" w:type="dxa"/>
          </w:tcPr>
          <w:p w14:paraId="6A6807B1" w14:textId="2A9C4EF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azuresync@wbea.org</w:t>
            </w:r>
          </w:p>
        </w:tc>
        <w:tc>
          <w:tcPr>
            <w:tcW w:w="3060" w:type="dxa"/>
          </w:tcPr>
          <w:p w14:paraId="33FBF5C8" w14:textId="498D378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6410C362" w14:textId="49976CC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2016-04-05 4:59:13 PM</w:t>
            </w:r>
          </w:p>
        </w:tc>
      </w:tr>
      <w:tr w:rsidR="001C10A0" w:rsidRPr="008A67AA" w14:paraId="48BE689B" w14:textId="77777777" w:rsidTr="00AB3DC4">
        <w:tc>
          <w:tcPr>
            <w:tcW w:w="2245" w:type="dxa"/>
          </w:tcPr>
          <w:p w14:paraId="7CCD7018" w14:textId="51345C5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Jayme Marcoux</w:t>
            </w:r>
          </w:p>
        </w:tc>
        <w:tc>
          <w:tcPr>
            <w:tcW w:w="3060" w:type="dxa"/>
          </w:tcPr>
          <w:p w14:paraId="705239A2" w14:textId="60C6635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jmarcoux@ad.wbea.org</w:t>
            </w:r>
          </w:p>
        </w:tc>
        <w:tc>
          <w:tcPr>
            <w:tcW w:w="3060" w:type="dxa"/>
          </w:tcPr>
          <w:p w14:paraId="1D79F1DE" w14:textId="35DE119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A40886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97B0F2B" w14:textId="77777777" w:rsidTr="00AB3DC4">
        <w:tc>
          <w:tcPr>
            <w:tcW w:w="2245" w:type="dxa"/>
          </w:tcPr>
          <w:p w14:paraId="4BBFE630" w14:textId="2355B9E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Rachel Smyl</w:t>
            </w:r>
          </w:p>
        </w:tc>
        <w:tc>
          <w:tcPr>
            <w:tcW w:w="3060" w:type="dxa"/>
          </w:tcPr>
          <w:p w14:paraId="1BEE9E26" w14:textId="2AC9A9E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rsmyl@ad.wbea.org</w:t>
            </w:r>
          </w:p>
        </w:tc>
        <w:tc>
          <w:tcPr>
            <w:tcW w:w="3060" w:type="dxa"/>
          </w:tcPr>
          <w:p w14:paraId="2C35E20F" w14:textId="1588251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A2E338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2B26AEF" w14:textId="77777777" w:rsidTr="00AB3DC4">
        <w:tc>
          <w:tcPr>
            <w:tcW w:w="2245" w:type="dxa"/>
          </w:tcPr>
          <w:p w14:paraId="1101B1A7" w14:textId="2302B35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Emilie Briggs</w:t>
            </w:r>
          </w:p>
        </w:tc>
        <w:tc>
          <w:tcPr>
            <w:tcW w:w="3060" w:type="dxa"/>
          </w:tcPr>
          <w:p w14:paraId="0908FCA8" w14:textId="39A743A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ebriggs@ad.wbea.org</w:t>
            </w:r>
          </w:p>
        </w:tc>
        <w:tc>
          <w:tcPr>
            <w:tcW w:w="3060" w:type="dxa"/>
          </w:tcPr>
          <w:p w14:paraId="38D17A38" w14:textId="60DC6F0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574A913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B5BA2C8" w14:textId="77777777" w:rsidTr="00AB3DC4">
        <w:tc>
          <w:tcPr>
            <w:tcW w:w="2245" w:type="dxa"/>
          </w:tcPr>
          <w:p w14:paraId="71BD3F3E" w14:textId="039D6E2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Aswin Sasi Kumar</w:t>
            </w:r>
          </w:p>
        </w:tc>
        <w:tc>
          <w:tcPr>
            <w:tcW w:w="3060" w:type="dxa"/>
          </w:tcPr>
          <w:p w14:paraId="0430275C" w14:textId="4998015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asasikumar@wbea.org</w:t>
            </w:r>
          </w:p>
        </w:tc>
        <w:tc>
          <w:tcPr>
            <w:tcW w:w="3060" w:type="dxa"/>
          </w:tcPr>
          <w:p w14:paraId="4662B562" w14:textId="67778C3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53D55CF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1E3432D" w14:textId="77777777" w:rsidTr="00AB3DC4">
        <w:tc>
          <w:tcPr>
            <w:tcW w:w="2245" w:type="dxa"/>
          </w:tcPr>
          <w:p w14:paraId="45809797" w14:textId="704BFE1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Tyler Tracksell</w:t>
            </w:r>
          </w:p>
        </w:tc>
        <w:tc>
          <w:tcPr>
            <w:tcW w:w="3060" w:type="dxa"/>
          </w:tcPr>
          <w:p w14:paraId="714459E3" w14:textId="2E60855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ttracksell@wbea.org</w:t>
            </w:r>
          </w:p>
        </w:tc>
        <w:tc>
          <w:tcPr>
            <w:tcW w:w="3060" w:type="dxa"/>
          </w:tcPr>
          <w:p w14:paraId="66395817" w14:textId="47E8162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40F569A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5B09E5B" w14:textId="77777777" w:rsidTr="00AB3DC4">
        <w:tc>
          <w:tcPr>
            <w:tcW w:w="2245" w:type="dxa"/>
          </w:tcPr>
          <w:p w14:paraId="2694D377" w14:textId="2DA77F5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Rhonda Connolly</w:t>
            </w:r>
          </w:p>
        </w:tc>
        <w:tc>
          <w:tcPr>
            <w:tcW w:w="3060" w:type="dxa"/>
          </w:tcPr>
          <w:p w14:paraId="368145F6" w14:textId="0DCCC88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rconnolly@wbea.org</w:t>
            </w:r>
          </w:p>
        </w:tc>
        <w:tc>
          <w:tcPr>
            <w:tcW w:w="3060" w:type="dxa"/>
          </w:tcPr>
          <w:p w14:paraId="1865BE05" w14:textId="0436BFE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2377C8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A3E1735" w14:textId="77777777" w:rsidTr="00AB3DC4">
        <w:tc>
          <w:tcPr>
            <w:tcW w:w="2245" w:type="dxa"/>
          </w:tcPr>
          <w:p w14:paraId="13B7F110" w14:textId="436D1CB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test</w:t>
            </w:r>
          </w:p>
        </w:tc>
        <w:tc>
          <w:tcPr>
            <w:tcW w:w="3060" w:type="dxa"/>
          </w:tcPr>
          <w:p w14:paraId="12A7AAC9" w14:textId="4BF2A45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test@wbea.org</w:t>
            </w:r>
          </w:p>
        </w:tc>
        <w:tc>
          <w:tcPr>
            <w:tcW w:w="3060" w:type="dxa"/>
          </w:tcPr>
          <w:p w14:paraId="454FAECC" w14:textId="369788F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CF1906B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C94F50A" w14:textId="77777777" w:rsidTr="00AB3DC4">
        <w:tc>
          <w:tcPr>
            <w:tcW w:w="2245" w:type="dxa"/>
          </w:tcPr>
          <w:p w14:paraId="3B0D5141" w14:textId="6E6EC3D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Austin Ukwu</w:t>
            </w:r>
          </w:p>
        </w:tc>
        <w:tc>
          <w:tcPr>
            <w:tcW w:w="3060" w:type="dxa"/>
          </w:tcPr>
          <w:p w14:paraId="08F2EDFA" w14:textId="2A5B49C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aukwu@wbea.org</w:t>
            </w:r>
          </w:p>
        </w:tc>
        <w:tc>
          <w:tcPr>
            <w:tcW w:w="3060" w:type="dxa"/>
          </w:tcPr>
          <w:p w14:paraId="6AA04E9C" w14:textId="0B2AF05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2F498C1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6192608" w14:textId="77777777" w:rsidTr="00AB3DC4">
        <w:tc>
          <w:tcPr>
            <w:tcW w:w="2245" w:type="dxa"/>
          </w:tcPr>
          <w:p w14:paraId="19893AB4" w14:textId="09536CF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FOC Boardroom</w:t>
            </w:r>
          </w:p>
        </w:tc>
        <w:tc>
          <w:tcPr>
            <w:tcW w:w="3060" w:type="dxa"/>
          </w:tcPr>
          <w:p w14:paraId="409DDC77" w14:textId="6088D38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FOCboardroom@ad.wbea.org</w:t>
            </w:r>
          </w:p>
        </w:tc>
        <w:tc>
          <w:tcPr>
            <w:tcW w:w="3060" w:type="dxa"/>
          </w:tcPr>
          <w:p w14:paraId="031F893E" w14:textId="7C2846B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BE0B1F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1B1F676" w14:textId="77777777" w:rsidTr="00AB3DC4">
        <w:tc>
          <w:tcPr>
            <w:tcW w:w="2245" w:type="dxa"/>
          </w:tcPr>
          <w:p w14:paraId="2DD4D9B3" w14:textId="302E0F2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RefPC</w:t>
            </w:r>
          </w:p>
        </w:tc>
        <w:tc>
          <w:tcPr>
            <w:tcW w:w="3060" w:type="dxa"/>
          </w:tcPr>
          <w:p w14:paraId="59B064DE" w14:textId="720762C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RefPC@wbea.org</w:t>
            </w:r>
          </w:p>
        </w:tc>
        <w:tc>
          <w:tcPr>
            <w:tcW w:w="3060" w:type="dxa"/>
          </w:tcPr>
          <w:p w14:paraId="5F1A855E" w14:textId="2065DE9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77B567F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75E5D47" w14:textId="77777777" w:rsidTr="00AB3DC4">
        <w:tc>
          <w:tcPr>
            <w:tcW w:w="2245" w:type="dxa"/>
          </w:tcPr>
          <w:p w14:paraId="53491323" w14:textId="7F19F0F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Dianne McIsaac</w:t>
            </w:r>
          </w:p>
        </w:tc>
        <w:tc>
          <w:tcPr>
            <w:tcW w:w="3060" w:type="dxa"/>
          </w:tcPr>
          <w:p w14:paraId="357012BD" w14:textId="213F36D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dmcisaac@wbea.org</w:t>
            </w:r>
          </w:p>
        </w:tc>
        <w:tc>
          <w:tcPr>
            <w:tcW w:w="3060" w:type="dxa"/>
          </w:tcPr>
          <w:p w14:paraId="278B9B27" w14:textId="11268AD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1CBED61" w14:textId="6C82AF05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1F0D311" w14:textId="77777777" w:rsidTr="00AB3DC4">
        <w:tc>
          <w:tcPr>
            <w:tcW w:w="2245" w:type="dxa"/>
          </w:tcPr>
          <w:p w14:paraId="7A2D7216" w14:textId="0EA8A28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Administrator Lisa</w:t>
            </w:r>
          </w:p>
        </w:tc>
        <w:tc>
          <w:tcPr>
            <w:tcW w:w="3060" w:type="dxa"/>
          </w:tcPr>
          <w:p w14:paraId="3C7EBB97" w14:textId="766F379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Admin.Lisa@wbea.org</w:t>
            </w:r>
          </w:p>
        </w:tc>
        <w:tc>
          <w:tcPr>
            <w:tcW w:w="3060" w:type="dxa"/>
          </w:tcPr>
          <w:p w14:paraId="64EF6499" w14:textId="23B5221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4EF32C21" w14:textId="76EA35C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2020-06-25 3:13:13 AM</w:t>
            </w:r>
          </w:p>
        </w:tc>
      </w:tr>
      <w:tr w:rsidR="001C10A0" w:rsidRPr="008A67AA" w14:paraId="5C4E4247" w14:textId="77777777" w:rsidTr="00AB3DC4">
        <w:tc>
          <w:tcPr>
            <w:tcW w:w="2245" w:type="dxa"/>
          </w:tcPr>
          <w:p w14:paraId="6EDE0E49" w14:textId="121D260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Administrator Mike</w:t>
            </w:r>
          </w:p>
        </w:tc>
        <w:tc>
          <w:tcPr>
            <w:tcW w:w="3060" w:type="dxa"/>
          </w:tcPr>
          <w:p w14:paraId="57D701ED" w14:textId="03497AC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Admin.Mike@wbea.org</w:t>
            </w:r>
          </w:p>
        </w:tc>
        <w:tc>
          <w:tcPr>
            <w:tcW w:w="3060" w:type="dxa"/>
          </w:tcPr>
          <w:p w14:paraId="6E71C13A" w14:textId="34F88ED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1D0ED000" w14:textId="3E8BD64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2021-01-19 4:40:15 PM</w:t>
            </w:r>
          </w:p>
        </w:tc>
      </w:tr>
      <w:tr w:rsidR="001C10A0" w:rsidRPr="008A67AA" w14:paraId="1BE5D673" w14:textId="77777777" w:rsidTr="00AB3DC4">
        <w:tc>
          <w:tcPr>
            <w:tcW w:w="2245" w:type="dxa"/>
          </w:tcPr>
          <w:p w14:paraId="41517310" w14:textId="15A9017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DMSadmin</w:t>
            </w:r>
          </w:p>
        </w:tc>
        <w:tc>
          <w:tcPr>
            <w:tcW w:w="3060" w:type="dxa"/>
          </w:tcPr>
          <w:p w14:paraId="6CB7FB69" w14:textId="0FA9321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dmsadmin@ad.wbea.org</w:t>
            </w:r>
          </w:p>
        </w:tc>
        <w:tc>
          <w:tcPr>
            <w:tcW w:w="3060" w:type="dxa"/>
          </w:tcPr>
          <w:p w14:paraId="6934D9BD" w14:textId="68F3F86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B92056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60435C7" w14:textId="77777777" w:rsidTr="00AB3DC4">
        <w:tc>
          <w:tcPr>
            <w:tcW w:w="2245" w:type="dxa"/>
          </w:tcPr>
          <w:p w14:paraId="5B60BCB0" w14:textId="728E0D1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Julie Carter</w:t>
            </w:r>
          </w:p>
        </w:tc>
        <w:tc>
          <w:tcPr>
            <w:tcW w:w="3060" w:type="dxa"/>
          </w:tcPr>
          <w:p w14:paraId="29338DA5" w14:textId="4E982A1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jcarter@wbea.org</w:t>
            </w:r>
          </w:p>
        </w:tc>
        <w:tc>
          <w:tcPr>
            <w:tcW w:w="3060" w:type="dxa"/>
          </w:tcPr>
          <w:p w14:paraId="39CDC763" w14:textId="3E941B0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666EFA4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7E4591C" w14:textId="77777777" w:rsidTr="00AB3DC4">
        <w:tc>
          <w:tcPr>
            <w:tcW w:w="2245" w:type="dxa"/>
          </w:tcPr>
          <w:p w14:paraId="7A8FECE7" w14:textId="52DEF2B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Max Farrell</w:t>
            </w:r>
          </w:p>
        </w:tc>
        <w:tc>
          <w:tcPr>
            <w:tcW w:w="3060" w:type="dxa"/>
          </w:tcPr>
          <w:p w14:paraId="7E806368" w14:textId="4E11BE9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mfarrell@wbea.org</w:t>
            </w:r>
          </w:p>
        </w:tc>
        <w:tc>
          <w:tcPr>
            <w:tcW w:w="3060" w:type="dxa"/>
          </w:tcPr>
          <w:p w14:paraId="1E7298F9" w14:textId="19C90FC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2D635C9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1BB35CC" w14:textId="77777777" w:rsidTr="00AB3DC4">
        <w:tc>
          <w:tcPr>
            <w:tcW w:w="2245" w:type="dxa"/>
          </w:tcPr>
          <w:p w14:paraId="6E3B66DA" w14:textId="516F213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Paul Eisentraut</w:t>
            </w:r>
          </w:p>
        </w:tc>
        <w:tc>
          <w:tcPr>
            <w:tcW w:w="3060" w:type="dxa"/>
          </w:tcPr>
          <w:p w14:paraId="77E5B7AC" w14:textId="2F5AA96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peisentraut@ad.wbea.org</w:t>
            </w:r>
          </w:p>
        </w:tc>
        <w:tc>
          <w:tcPr>
            <w:tcW w:w="3060" w:type="dxa"/>
          </w:tcPr>
          <w:p w14:paraId="42C432B4" w14:textId="4421AD8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7BD9E88C" w14:textId="77B57B0D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53B84722" w14:textId="77777777" w:rsidTr="00AB3DC4">
        <w:tc>
          <w:tcPr>
            <w:tcW w:w="2245" w:type="dxa"/>
          </w:tcPr>
          <w:p w14:paraId="360BC587" w14:textId="5B0A2CF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Michael Archibald</w:t>
            </w:r>
          </w:p>
        </w:tc>
        <w:tc>
          <w:tcPr>
            <w:tcW w:w="3060" w:type="dxa"/>
          </w:tcPr>
          <w:p w14:paraId="7CA58D9A" w14:textId="306AF5C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marchibald@wbea.org</w:t>
            </w:r>
          </w:p>
        </w:tc>
        <w:tc>
          <w:tcPr>
            <w:tcW w:w="3060" w:type="dxa"/>
          </w:tcPr>
          <w:p w14:paraId="76364AAC" w14:textId="126410D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BDBA0E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08BDB45B" w14:textId="77777777" w:rsidTr="00AB3DC4">
        <w:tc>
          <w:tcPr>
            <w:tcW w:w="2245" w:type="dxa"/>
          </w:tcPr>
          <w:p w14:paraId="5F8DCA4D" w14:textId="23E7B6E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PCM Canada</w:t>
            </w:r>
          </w:p>
        </w:tc>
        <w:tc>
          <w:tcPr>
            <w:tcW w:w="3060" w:type="dxa"/>
          </w:tcPr>
          <w:p w14:paraId="5D96DBD7" w14:textId="0B60230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PCMCanada@ad.wbea.org</w:t>
            </w:r>
          </w:p>
        </w:tc>
        <w:tc>
          <w:tcPr>
            <w:tcW w:w="3060" w:type="dxa"/>
          </w:tcPr>
          <w:p w14:paraId="7F7CA836" w14:textId="022D2B2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6C4E090A" w14:textId="19DD159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2018-07-18 4:38:35 PM</w:t>
            </w:r>
          </w:p>
        </w:tc>
      </w:tr>
      <w:tr w:rsidR="001C10A0" w:rsidRPr="008A67AA" w14:paraId="1C5882DC" w14:textId="77777777" w:rsidTr="00AB3DC4">
        <w:tc>
          <w:tcPr>
            <w:tcW w:w="2245" w:type="dxa"/>
          </w:tcPr>
          <w:p w14:paraId="70BCB3F0" w14:textId="519211F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Administrator Paul</w:t>
            </w:r>
          </w:p>
        </w:tc>
        <w:tc>
          <w:tcPr>
            <w:tcW w:w="3060" w:type="dxa"/>
          </w:tcPr>
          <w:p w14:paraId="124FF6D3" w14:textId="6BC7B52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Admin.Paul@wbea.org</w:t>
            </w:r>
          </w:p>
        </w:tc>
        <w:tc>
          <w:tcPr>
            <w:tcW w:w="3060" w:type="dxa"/>
          </w:tcPr>
          <w:p w14:paraId="20BCC137" w14:textId="677D682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044D162E" w14:textId="5111184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2021-04-06 9:25:15 PM</w:t>
            </w:r>
          </w:p>
        </w:tc>
      </w:tr>
      <w:tr w:rsidR="001C10A0" w:rsidRPr="008A67AA" w14:paraId="773AD194" w14:textId="77777777" w:rsidTr="00AB3DC4">
        <w:tc>
          <w:tcPr>
            <w:tcW w:w="2245" w:type="dxa"/>
          </w:tcPr>
          <w:p w14:paraId="0AA0E27B" w14:textId="17DE190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GCTech</w:t>
            </w:r>
          </w:p>
        </w:tc>
        <w:tc>
          <w:tcPr>
            <w:tcW w:w="3060" w:type="dxa"/>
          </w:tcPr>
          <w:p w14:paraId="591D30C5" w14:textId="3E73710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gctech@ad.wbea.org</w:t>
            </w:r>
          </w:p>
        </w:tc>
        <w:tc>
          <w:tcPr>
            <w:tcW w:w="3060" w:type="dxa"/>
          </w:tcPr>
          <w:p w14:paraId="4FE4D639" w14:textId="6DC3A53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8FB2EB0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1951138" w14:textId="77777777" w:rsidTr="00AB3DC4">
        <w:tc>
          <w:tcPr>
            <w:tcW w:w="2245" w:type="dxa"/>
          </w:tcPr>
          <w:p w14:paraId="26870B16" w14:textId="05A6AF2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Aaron McLane</w:t>
            </w:r>
          </w:p>
        </w:tc>
        <w:tc>
          <w:tcPr>
            <w:tcW w:w="3060" w:type="dxa"/>
          </w:tcPr>
          <w:p w14:paraId="25C10942" w14:textId="669A92E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amclane@wbea.org</w:t>
            </w:r>
          </w:p>
        </w:tc>
        <w:tc>
          <w:tcPr>
            <w:tcW w:w="3060" w:type="dxa"/>
          </w:tcPr>
          <w:p w14:paraId="798D00A4" w14:textId="5303A8E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15E815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F7F93AF" w14:textId="77777777" w:rsidTr="00AB3DC4">
        <w:tc>
          <w:tcPr>
            <w:tcW w:w="2245" w:type="dxa"/>
          </w:tcPr>
          <w:p w14:paraId="1EC25BAD" w14:textId="4E7363B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adminmclane</w:t>
            </w:r>
          </w:p>
        </w:tc>
        <w:tc>
          <w:tcPr>
            <w:tcW w:w="3060" w:type="dxa"/>
          </w:tcPr>
          <w:p w14:paraId="2143B685" w14:textId="3BC5F78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adminmclane@ad.wbea.org</w:t>
            </w:r>
          </w:p>
        </w:tc>
        <w:tc>
          <w:tcPr>
            <w:tcW w:w="3060" w:type="dxa"/>
          </w:tcPr>
          <w:p w14:paraId="3DBDC869" w14:textId="34B5631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4BE318C" w14:textId="2DA71E8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2019-07-29 10:19:08 PM</w:t>
            </w:r>
          </w:p>
        </w:tc>
      </w:tr>
      <w:tr w:rsidR="001C10A0" w:rsidRPr="008A67AA" w14:paraId="1C878C6C" w14:textId="77777777" w:rsidTr="00AB3DC4">
        <w:tc>
          <w:tcPr>
            <w:tcW w:w="2245" w:type="dxa"/>
          </w:tcPr>
          <w:p w14:paraId="5C5199E2" w14:textId="7F4C061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AAD_a01f18a5af71</w:t>
            </w:r>
          </w:p>
        </w:tc>
        <w:tc>
          <w:tcPr>
            <w:tcW w:w="3060" w:type="dxa"/>
          </w:tcPr>
          <w:p w14:paraId="41894FF0" w14:textId="2291F49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NULL</w:t>
            </w:r>
          </w:p>
        </w:tc>
        <w:tc>
          <w:tcPr>
            <w:tcW w:w="3060" w:type="dxa"/>
          </w:tcPr>
          <w:p w14:paraId="4BCC860D" w14:textId="5461686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003F6EBA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4D88ED6" w14:textId="77777777" w:rsidTr="00AB3DC4">
        <w:tc>
          <w:tcPr>
            <w:tcW w:w="2245" w:type="dxa"/>
          </w:tcPr>
          <w:p w14:paraId="1722BD37" w14:textId="37EFE51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Karina Fenwick</w:t>
            </w:r>
          </w:p>
        </w:tc>
        <w:tc>
          <w:tcPr>
            <w:tcW w:w="3060" w:type="dxa"/>
          </w:tcPr>
          <w:p w14:paraId="2AC1AEC3" w14:textId="0934150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kfenwick@wbea.org</w:t>
            </w:r>
          </w:p>
        </w:tc>
        <w:tc>
          <w:tcPr>
            <w:tcW w:w="3060" w:type="dxa"/>
          </w:tcPr>
          <w:p w14:paraId="635A4920" w14:textId="2E182C9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19B44C1C" w14:textId="7073CF1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2021-03-23 2:16:47 PM</w:t>
            </w:r>
          </w:p>
        </w:tc>
      </w:tr>
      <w:tr w:rsidR="001C10A0" w:rsidRPr="008A67AA" w14:paraId="426D2D0E" w14:textId="77777777" w:rsidTr="00AB3DC4">
        <w:tc>
          <w:tcPr>
            <w:tcW w:w="2245" w:type="dxa"/>
          </w:tcPr>
          <w:p w14:paraId="72EC7836" w14:textId="25DD43B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Jose Mulino</w:t>
            </w:r>
          </w:p>
        </w:tc>
        <w:tc>
          <w:tcPr>
            <w:tcW w:w="3060" w:type="dxa"/>
          </w:tcPr>
          <w:p w14:paraId="74CCB2F7" w14:textId="347C3FC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jmulino@wbea.org</w:t>
            </w:r>
          </w:p>
        </w:tc>
        <w:tc>
          <w:tcPr>
            <w:tcW w:w="3060" w:type="dxa"/>
          </w:tcPr>
          <w:p w14:paraId="6BFA979A" w14:textId="1DA70C1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0796E21D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213234C0" w14:textId="77777777" w:rsidTr="00AB3DC4">
        <w:tc>
          <w:tcPr>
            <w:tcW w:w="2245" w:type="dxa"/>
          </w:tcPr>
          <w:p w14:paraId="7166469A" w14:textId="2C875F3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Martin Hansen</w:t>
            </w:r>
          </w:p>
        </w:tc>
        <w:tc>
          <w:tcPr>
            <w:tcW w:w="3060" w:type="dxa"/>
          </w:tcPr>
          <w:p w14:paraId="7BAF7DF3" w14:textId="605C95C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mhansen@ad.wbea.org</w:t>
            </w:r>
          </w:p>
        </w:tc>
        <w:tc>
          <w:tcPr>
            <w:tcW w:w="3060" w:type="dxa"/>
          </w:tcPr>
          <w:p w14:paraId="167FC4CC" w14:textId="5AEBA4A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EAD80C7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843D6BA" w14:textId="77777777" w:rsidTr="00AB3DC4">
        <w:tc>
          <w:tcPr>
            <w:tcW w:w="2245" w:type="dxa"/>
          </w:tcPr>
          <w:p w14:paraId="1E1E7727" w14:textId="1D176F1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 Support</w:t>
            </w:r>
          </w:p>
        </w:tc>
        <w:tc>
          <w:tcPr>
            <w:tcW w:w="3060" w:type="dxa"/>
          </w:tcPr>
          <w:p w14:paraId="11CDDF00" w14:textId="270D541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WBEASupport@ad.wbea.org</w:t>
            </w:r>
          </w:p>
        </w:tc>
        <w:tc>
          <w:tcPr>
            <w:tcW w:w="3060" w:type="dxa"/>
          </w:tcPr>
          <w:p w14:paraId="21F0AF96" w14:textId="4560D46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298CC3E4" w14:textId="2EC1FEB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2021-02-11 10:01:47 PM</w:t>
            </w:r>
          </w:p>
        </w:tc>
      </w:tr>
      <w:tr w:rsidR="001C10A0" w:rsidRPr="008A67AA" w14:paraId="26A31061" w14:textId="77777777" w:rsidTr="00AB3DC4">
        <w:tc>
          <w:tcPr>
            <w:tcW w:w="2245" w:type="dxa"/>
          </w:tcPr>
          <w:p w14:paraId="7D914953" w14:textId="63547C6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QA TECH</w:t>
            </w:r>
          </w:p>
        </w:tc>
        <w:tc>
          <w:tcPr>
            <w:tcW w:w="3060" w:type="dxa"/>
          </w:tcPr>
          <w:p w14:paraId="49B6F85A" w14:textId="3B356CC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QATECH@ad.wbea.org</w:t>
            </w:r>
          </w:p>
        </w:tc>
        <w:tc>
          <w:tcPr>
            <w:tcW w:w="3060" w:type="dxa"/>
          </w:tcPr>
          <w:p w14:paraId="0B6270A3" w14:textId="0B9B2E0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5A87CBD2" w14:textId="6C64BC1A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4566F7E" w14:textId="77777777" w:rsidTr="00AB3DC4">
        <w:tc>
          <w:tcPr>
            <w:tcW w:w="2245" w:type="dxa"/>
          </w:tcPr>
          <w:p w14:paraId="58B831F4" w14:textId="5B42195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lastRenderedPageBreak/>
              <w:t>Loggernet Admin</w:t>
            </w:r>
          </w:p>
        </w:tc>
        <w:tc>
          <w:tcPr>
            <w:tcW w:w="3060" w:type="dxa"/>
          </w:tcPr>
          <w:p w14:paraId="2D6139E1" w14:textId="11D3D59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loggernetadmin@ad.wbea.org</w:t>
            </w:r>
          </w:p>
        </w:tc>
        <w:tc>
          <w:tcPr>
            <w:tcW w:w="3060" w:type="dxa"/>
          </w:tcPr>
          <w:p w14:paraId="05F63739" w14:textId="06B4A17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51B127F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95E2A50" w14:textId="77777777" w:rsidTr="00AB3DC4">
        <w:tc>
          <w:tcPr>
            <w:tcW w:w="2245" w:type="dxa"/>
          </w:tcPr>
          <w:p w14:paraId="530002EC" w14:textId="5AA26BB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Security</w:t>
            </w:r>
          </w:p>
        </w:tc>
        <w:tc>
          <w:tcPr>
            <w:tcW w:w="3060" w:type="dxa"/>
          </w:tcPr>
          <w:p w14:paraId="427D02E2" w14:textId="240BAC31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security@ad.wbea.org</w:t>
            </w:r>
          </w:p>
        </w:tc>
        <w:tc>
          <w:tcPr>
            <w:tcW w:w="3060" w:type="dxa"/>
          </w:tcPr>
          <w:p w14:paraId="50E46833" w14:textId="6ED9A3A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657E4D08" w14:textId="2E68EF7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2019-07-26 2:11:27 PM</w:t>
            </w:r>
          </w:p>
        </w:tc>
      </w:tr>
      <w:tr w:rsidR="001C10A0" w:rsidRPr="008A67AA" w14:paraId="5DA77F10" w14:textId="77777777" w:rsidTr="00AB3DC4">
        <w:tc>
          <w:tcPr>
            <w:tcW w:w="2245" w:type="dxa"/>
          </w:tcPr>
          <w:p w14:paraId="6C8A02F2" w14:textId="0AB6F34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Jimmy Xu</w:t>
            </w:r>
          </w:p>
        </w:tc>
        <w:tc>
          <w:tcPr>
            <w:tcW w:w="3060" w:type="dxa"/>
          </w:tcPr>
          <w:p w14:paraId="059FED7C" w14:textId="279EF4B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jxu@wbea.org</w:t>
            </w:r>
          </w:p>
        </w:tc>
        <w:tc>
          <w:tcPr>
            <w:tcW w:w="3060" w:type="dxa"/>
          </w:tcPr>
          <w:p w14:paraId="6366735B" w14:textId="181E936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C64449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7E2EF63E" w14:textId="77777777" w:rsidTr="00AB3DC4">
        <w:tc>
          <w:tcPr>
            <w:tcW w:w="2245" w:type="dxa"/>
          </w:tcPr>
          <w:p w14:paraId="7DC2638C" w14:textId="6809B37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Colton Newton</w:t>
            </w:r>
          </w:p>
        </w:tc>
        <w:tc>
          <w:tcPr>
            <w:tcW w:w="3060" w:type="dxa"/>
          </w:tcPr>
          <w:p w14:paraId="2571F0CA" w14:textId="5737401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cnewton@wbea.org</w:t>
            </w:r>
          </w:p>
        </w:tc>
        <w:tc>
          <w:tcPr>
            <w:tcW w:w="3060" w:type="dxa"/>
          </w:tcPr>
          <w:p w14:paraId="1F2F43D6" w14:textId="7DA273FD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734A230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862BF58" w14:textId="77777777" w:rsidTr="00AB3DC4">
        <w:tc>
          <w:tcPr>
            <w:tcW w:w="2245" w:type="dxa"/>
          </w:tcPr>
          <w:p w14:paraId="6AA9B0F7" w14:textId="5C48B59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Rene Chamberland</w:t>
            </w:r>
          </w:p>
        </w:tc>
        <w:tc>
          <w:tcPr>
            <w:tcW w:w="3060" w:type="dxa"/>
          </w:tcPr>
          <w:p w14:paraId="0AF6EB18" w14:textId="6C6BEF8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rchamberland@wbea.org</w:t>
            </w:r>
          </w:p>
        </w:tc>
        <w:tc>
          <w:tcPr>
            <w:tcW w:w="3060" w:type="dxa"/>
          </w:tcPr>
          <w:p w14:paraId="3DA5B8C2" w14:textId="03D0B6F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9ADB76E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573C976" w14:textId="77777777" w:rsidTr="00AB3DC4">
        <w:tc>
          <w:tcPr>
            <w:tcW w:w="2245" w:type="dxa"/>
          </w:tcPr>
          <w:p w14:paraId="3F535847" w14:textId="79078F5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Jacob Jesheem</w:t>
            </w:r>
          </w:p>
        </w:tc>
        <w:tc>
          <w:tcPr>
            <w:tcW w:w="3060" w:type="dxa"/>
          </w:tcPr>
          <w:p w14:paraId="7B6E764E" w14:textId="32141C7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jjesheem@wbea.org</w:t>
            </w:r>
          </w:p>
        </w:tc>
        <w:tc>
          <w:tcPr>
            <w:tcW w:w="3060" w:type="dxa"/>
          </w:tcPr>
          <w:p w14:paraId="57BD785C" w14:textId="4894928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1ABF3C2A" w14:textId="06C6906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2021-03-22 2:32:23 PM</w:t>
            </w:r>
          </w:p>
        </w:tc>
      </w:tr>
      <w:tr w:rsidR="001C10A0" w:rsidRPr="008A67AA" w14:paraId="1B6E43A5" w14:textId="77777777" w:rsidTr="00AB3DC4">
        <w:tc>
          <w:tcPr>
            <w:tcW w:w="2245" w:type="dxa"/>
          </w:tcPr>
          <w:p w14:paraId="3604822B" w14:textId="0A9E71D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Liz Kjikjerkovska</w:t>
            </w:r>
          </w:p>
        </w:tc>
        <w:tc>
          <w:tcPr>
            <w:tcW w:w="3060" w:type="dxa"/>
          </w:tcPr>
          <w:p w14:paraId="66027E57" w14:textId="7B824EAC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lkjikjerkovska@wbea.org</w:t>
            </w:r>
          </w:p>
        </w:tc>
        <w:tc>
          <w:tcPr>
            <w:tcW w:w="3060" w:type="dxa"/>
          </w:tcPr>
          <w:p w14:paraId="08B5BDD4" w14:textId="5111093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F4028E9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4A12469A" w14:textId="77777777" w:rsidTr="00AB3DC4">
        <w:tc>
          <w:tcPr>
            <w:tcW w:w="2245" w:type="dxa"/>
          </w:tcPr>
          <w:p w14:paraId="7025D1FA" w14:textId="159AFF5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Sean Fenwick</w:t>
            </w:r>
          </w:p>
        </w:tc>
        <w:tc>
          <w:tcPr>
            <w:tcW w:w="3060" w:type="dxa"/>
          </w:tcPr>
          <w:p w14:paraId="75F55722" w14:textId="7641575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sfenwick@wbea.org</w:t>
            </w:r>
          </w:p>
        </w:tc>
        <w:tc>
          <w:tcPr>
            <w:tcW w:w="3060" w:type="dxa"/>
          </w:tcPr>
          <w:p w14:paraId="601CA22B" w14:textId="43C1403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45863E56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1193C434" w14:textId="77777777" w:rsidTr="00AB3DC4">
        <w:tc>
          <w:tcPr>
            <w:tcW w:w="2245" w:type="dxa"/>
          </w:tcPr>
          <w:p w14:paraId="3A2B6839" w14:textId="67C91EB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 Service</w:t>
            </w:r>
          </w:p>
        </w:tc>
        <w:tc>
          <w:tcPr>
            <w:tcW w:w="3060" w:type="dxa"/>
          </w:tcPr>
          <w:p w14:paraId="2E4A2A3A" w14:textId="29AC878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wbea_service@ad.wbea.org</w:t>
            </w:r>
          </w:p>
        </w:tc>
        <w:tc>
          <w:tcPr>
            <w:tcW w:w="3060" w:type="dxa"/>
          </w:tcPr>
          <w:p w14:paraId="6E42AC8A" w14:textId="5AD75A1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True</w:t>
            </w:r>
          </w:p>
        </w:tc>
        <w:tc>
          <w:tcPr>
            <w:tcW w:w="3060" w:type="dxa"/>
          </w:tcPr>
          <w:p w14:paraId="0EE21030" w14:textId="12A7483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2020-08-26 4:08:39 PM</w:t>
            </w:r>
          </w:p>
        </w:tc>
      </w:tr>
      <w:tr w:rsidR="001C10A0" w:rsidRPr="008A67AA" w14:paraId="1CC60472" w14:textId="77777777" w:rsidTr="00AB3DC4">
        <w:tc>
          <w:tcPr>
            <w:tcW w:w="2245" w:type="dxa"/>
          </w:tcPr>
          <w:p w14:paraId="6CDAAC4B" w14:textId="36896FF8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Karan Pandit</w:t>
            </w:r>
          </w:p>
        </w:tc>
        <w:tc>
          <w:tcPr>
            <w:tcW w:w="3060" w:type="dxa"/>
          </w:tcPr>
          <w:p w14:paraId="1C10BC4C" w14:textId="519953B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kpandit@wbea.org</w:t>
            </w:r>
          </w:p>
        </w:tc>
        <w:tc>
          <w:tcPr>
            <w:tcW w:w="3060" w:type="dxa"/>
          </w:tcPr>
          <w:p w14:paraId="49147D9C" w14:textId="022D461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223A6E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E23A0E1" w14:textId="77777777" w:rsidTr="00AB3DC4">
        <w:tc>
          <w:tcPr>
            <w:tcW w:w="2245" w:type="dxa"/>
          </w:tcPr>
          <w:p w14:paraId="73A542CE" w14:textId="1DE5783B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Sean Bala</w:t>
            </w:r>
          </w:p>
        </w:tc>
        <w:tc>
          <w:tcPr>
            <w:tcW w:w="3060" w:type="dxa"/>
          </w:tcPr>
          <w:p w14:paraId="2600DE49" w14:textId="07422D8E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sbala@wbea.org</w:t>
            </w:r>
          </w:p>
        </w:tc>
        <w:tc>
          <w:tcPr>
            <w:tcW w:w="3060" w:type="dxa"/>
          </w:tcPr>
          <w:p w14:paraId="0A5C5D55" w14:textId="10DA5AF5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14752BF2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13CD6E4" w14:textId="77777777" w:rsidTr="00AB3DC4">
        <w:tc>
          <w:tcPr>
            <w:tcW w:w="2245" w:type="dxa"/>
          </w:tcPr>
          <w:p w14:paraId="67DFB9E4" w14:textId="23E02F9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Brenan Auger</w:t>
            </w:r>
          </w:p>
        </w:tc>
        <w:tc>
          <w:tcPr>
            <w:tcW w:w="3060" w:type="dxa"/>
          </w:tcPr>
          <w:p w14:paraId="0CEB5E3C" w14:textId="6A8E6B6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bauger@wbea.org</w:t>
            </w:r>
          </w:p>
        </w:tc>
        <w:tc>
          <w:tcPr>
            <w:tcW w:w="3060" w:type="dxa"/>
          </w:tcPr>
          <w:p w14:paraId="3C8AE7AF" w14:textId="74BA3290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7E6EDC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92B5E4F" w14:textId="77777777" w:rsidTr="00AB3DC4">
        <w:tc>
          <w:tcPr>
            <w:tcW w:w="2245" w:type="dxa"/>
          </w:tcPr>
          <w:p w14:paraId="060CBC61" w14:textId="2632C5B6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Denise Knott</w:t>
            </w:r>
          </w:p>
        </w:tc>
        <w:tc>
          <w:tcPr>
            <w:tcW w:w="3060" w:type="dxa"/>
          </w:tcPr>
          <w:p w14:paraId="31A376A8" w14:textId="04D7934A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dknott@wbea.org</w:t>
            </w:r>
          </w:p>
        </w:tc>
        <w:tc>
          <w:tcPr>
            <w:tcW w:w="3060" w:type="dxa"/>
          </w:tcPr>
          <w:p w14:paraId="670BE551" w14:textId="5D3A2BE3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4E694FE8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6268D23C" w14:textId="77777777" w:rsidTr="00AB3DC4">
        <w:tc>
          <w:tcPr>
            <w:tcW w:w="2245" w:type="dxa"/>
          </w:tcPr>
          <w:p w14:paraId="4FCDCD2C" w14:textId="1BB2918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Trina King</w:t>
            </w:r>
          </w:p>
        </w:tc>
        <w:tc>
          <w:tcPr>
            <w:tcW w:w="3060" w:type="dxa"/>
          </w:tcPr>
          <w:p w14:paraId="2544EDF9" w14:textId="2C860817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tking@wbea.org</w:t>
            </w:r>
          </w:p>
        </w:tc>
        <w:tc>
          <w:tcPr>
            <w:tcW w:w="3060" w:type="dxa"/>
          </w:tcPr>
          <w:p w14:paraId="606A2CE4" w14:textId="2CF13399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644912F3" w14:textId="77777777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  <w:tr w:rsidR="001C10A0" w:rsidRPr="008A67AA" w14:paraId="341D2EA2" w14:textId="77777777" w:rsidTr="00AB3DC4">
        <w:tc>
          <w:tcPr>
            <w:tcW w:w="2245" w:type="dxa"/>
          </w:tcPr>
          <w:p w14:paraId="6A563F75" w14:textId="3C5534DF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Heather Hitchler</w:t>
            </w:r>
          </w:p>
        </w:tc>
        <w:tc>
          <w:tcPr>
            <w:tcW w:w="3060" w:type="dxa"/>
          </w:tcPr>
          <w:p w14:paraId="09CD486B" w14:textId="2BDA2302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Heather.Hitchler@ad.wbea.org</w:t>
            </w:r>
          </w:p>
        </w:tc>
        <w:tc>
          <w:tcPr>
            <w:tcW w:w="3060" w:type="dxa"/>
          </w:tcPr>
          <w:p w14:paraId="235FED57" w14:textId="6A7DCEF4" w:rsidR="001C10A0" w:rsidRDefault="001C10A0" w:rsidP="001C10A0">
            <w:pPr>
              <w:rPr>
                <w:rFonts w:ascii="Calibri" w:hAnsi="Calibri" w:cs="Calibri"/>
              </w:rPr>
            </w:pPr>
            <w:r w:rsidRPr="003F72E2">
              <w:t>False</w:t>
            </w:r>
          </w:p>
        </w:tc>
        <w:tc>
          <w:tcPr>
            <w:tcW w:w="3060" w:type="dxa"/>
          </w:tcPr>
          <w:p w14:paraId="3220EC7C" w14:textId="7466CF18" w:rsidR="001C10A0" w:rsidRDefault="001C10A0" w:rsidP="001C10A0">
            <w:pPr>
              <w:rPr>
                <w:rFonts w:ascii="Calibri" w:hAnsi="Calibri" w:cs="Calibri"/>
              </w:rPr>
            </w:pPr>
          </w:p>
        </w:tc>
      </w:tr>
    </w:tbl>
    <w:p w14:paraId="5DDCEB52" w14:textId="77777777" w:rsidR="00EB4659" w:rsidRPr="00EB4659" w:rsidRDefault="00EB4659" w:rsidP="00EB4659"/>
    <w:p w14:paraId="7FA8383B" w14:textId="77777777" w:rsidR="00455381" w:rsidRDefault="00455381" w:rsidP="00455381">
      <w:pPr>
        <w:pStyle w:val="Heading3"/>
      </w:pPr>
      <w:bookmarkStart w:id="55" w:name="_Toc77199147"/>
      <w:bookmarkStart w:id="56" w:name="_Toc77201514"/>
      <w:r>
        <w:t>Number Of Users With No Login In Sixty Days</w:t>
      </w:r>
      <w:bookmarkEnd w:id="55"/>
      <w:bookmarkEnd w:id="56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UsersWithNoLoginInSixtyDays"/>
      </w:tblPr>
      <w:tblGrid>
        <w:gridCol w:w="1206"/>
      </w:tblGrid>
      <w:tr w:rsidR="00455381" w:rsidRPr="008A67AA" w14:paraId="6122F7B9" w14:textId="77777777" w:rsidTr="00AB3DC4">
        <w:tc>
          <w:tcPr>
            <w:tcW w:w="1206" w:type="dxa"/>
          </w:tcPr>
          <w:p w14:paraId="738219C1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Stale Users</w:t>
            </w:r>
          </w:p>
        </w:tc>
      </w:tr>
      <w:tr w:rsidR="00455381" w:rsidRPr="008A67AA" w14:paraId="5F865056" w14:textId="77777777" w:rsidTr="00AB3DC4">
        <w:tc>
          <w:tcPr>
            <w:tcW w:w="1206" w:type="dxa"/>
          </w:tcPr>
          <w:p w14:paraId="158662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77</w:t>
            </w:r>
          </w:p>
        </w:tc>
      </w:tr>
    </w:tbl>
    <w:p w14:paraId="3EC4DA1E" w14:textId="77777777" w:rsidR="00455381" w:rsidRDefault="00455381" w:rsidP="00455381">
      <w:pPr>
        <w:pStyle w:val="Heading3"/>
      </w:pPr>
    </w:p>
    <w:p w14:paraId="20F099CD" w14:textId="77777777" w:rsidR="00455381" w:rsidRDefault="00455381" w:rsidP="00455381">
      <w:pPr>
        <w:pStyle w:val="Heading3"/>
      </w:pPr>
      <w:bookmarkStart w:id="57" w:name="_Toc77199148"/>
      <w:bookmarkStart w:id="58" w:name="_Toc77201515"/>
      <w:r>
        <w:t>Number Of Disabled User Accounts</w:t>
      </w:r>
      <w:bookmarkEnd w:id="57"/>
      <w:bookmarkEnd w:id="58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1806"/>
      </w:tblGrid>
      <w:tr w:rsidR="00455381" w:rsidRPr="008A67AA" w14:paraId="126B284B" w14:textId="77777777" w:rsidTr="00AB3DC4">
        <w:tc>
          <w:tcPr>
            <w:tcW w:w="1806" w:type="dxa"/>
          </w:tcPr>
          <w:p w14:paraId="49490C56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Disabled Accounts</w:t>
            </w:r>
          </w:p>
        </w:tc>
      </w:tr>
      <w:tr w:rsidR="00455381" w:rsidRPr="008A67AA" w14:paraId="6EF0B72A" w14:textId="77777777" w:rsidTr="00AB3DC4">
        <w:tc>
          <w:tcPr>
            <w:tcW w:w="1806" w:type="dxa"/>
          </w:tcPr>
          <w:p w14:paraId="33F5920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71</w:t>
            </w:r>
          </w:p>
        </w:tc>
      </w:tr>
    </w:tbl>
    <w:p w14:paraId="23AFBA2D" w14:textId="25ED4159" w:rsidR="00455381" w:rsidRDefault="00455381" w:rsidP="00455381">
      <w:pPr>
        <w:pStyle w:val="Heading3"/>
      </w:pPr>
    </w:p>
    <w:p w14:paraId="436C8025" w14:textId="6DEB696A" w:rsidR="008E5994" w:rsidRDefault="008E5994" w:rsidP="008E5994">
      <w:pPr>
        <w:pStyle w:val="Heading3"/>
      </w:pPr>
      <w:bookmarkStart w:id="59" w:name="_Toc77201516"/>
      <w:r>
        <w:t>Disabled User Accounts</w:t>
      </w:r>
      <w:bookmarkEnd w:id="59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NumberOfDisabledUserAccounts"/>
      </w:tblPr>
      <w:tblGrid>
        <w:gridCol w:w="2245"/>
        <w:gridCol w:w="2790"/>
        <w:gridCol w:w="2880"/>
      </w:tblGrid>
      <w:tr w:rsidR="008E5994" w:rsidRPr="008A67AA" w14:paraId="33782F3B" w14:textId="6609597F" w:rsidTr="008E5994">
        <w:tc>
          <w:tcPr>
            <w:tcW w:w="2245" w:type="dxa"/>
          </w:tcPr>
          <w:p w14:paraId="347CD15A" w14:textId="499CF223" w:rsidR="008E5994" w:rsidRPr="008A67AA" w:rsidRDefault="008E5994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Name</w:t>
            </w:r>
          </w:p>
        </w:tc>
        <w:tc>
          <w:tcPr>
            <w:tcW w:w="2790" w:type="dxa"/>
          </w:tcPr>
          <w:p w14:paraId="6D3274DD" w14:textId="533CD8BD" w:rsidR="008E5994" w:rsidRDefault="008E5994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UPN</w:t>
            </w:r>
          </w:p>
        </w:tc>
        <w:tc>
          <w:tcPr>
            <w:tcW w:w="2880" w:type="dxa"/>
          </w:tcPr>
          <w:p w14:paraId="0FBB4750" w14:textId="7BDFF0FE" w:rsidR="008E5994" w:rsidRDefault="008E5994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Enabled</w:t>
            </w:r>
          </w:p>
        </w:tc>
      </w:tr>
      <w:tr w:rsidR="008E5994" w:rsidRPr="008A67AA" w14:paraId="243F31A1" w14:textId="77777777" w:rsidTr="008E5994">
        <w:tc>
          <w:tcPr>
            <w:tcW w:w="2245" w:type="dxa"/>
          </w:tcPr>
          <w:p w14:paraId="5E0EFD75" w14:textId="2539ED0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Guest</w:t>
            </w:r>
          </w:p>
        </w:tc>
        <w:tc>
          <w:tcPr>
            <w:tcW w:w="2790" w:type="dxa"/>
          </w:tcPr>
          <w:p w14:paraId="001E4AE6" w14:textId="3EDA326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NULL</w:t>
            </w:r>
          </w:p>
        </w:tc>
        <w:tc>
          <w:tcPr>
            <w:tcW w:w="2880" w:type="dxa"/>
          </w:tcPr>
          <w:p w14:paraId="252C016B" w14:textId="7DAF654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E277E05" w14:textId="77777777" w:rsidTr="008E5994">
        <w:tc>
          <w:tcPr>
            <w:tcW w:w="2245" w:type="dxa"/>
          </w:tcPr>
          <w:p w14:paraId="7FF00977" w14:textId="1E81C1F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krbtgt</w:t>
            </w:r>
          </w:p>
        </w:tc>
        <w:tc>
          <w:tcPr>
            <w:tcW w:w="2790" w:type="dxa"/>
          </w:tcPr>
          <w:p w14:paraId="36A81171" w14:textId="7C3E10E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NULL</w:t>
            </w:r>
          </w:p>
        </w:tc>
        <w:tc>
          <w:tcPr>
            <w:tcW w:w="2880" w:type="dxa"/>
          </w:tcPr>
          <w:p w14:paraId="68B1F597" w14:textId="5F2DC10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BD5FD32" w14:textId="77777777" w:rsidTr="008E5994">
        <w:tc>
          <w:tcPr>
            <w:tcW w:w="2245" w:type="dxa"/>
          </w:tcPr>
          <w:p w14:paraId="0F845C41" w14:textId="0FEF68E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Samantha Borowsky</w:t>
            </w:r>
          </w:p>
        </w:tc>
        <w:tc>
          <w:tcPr>
            <w:tcW w:w="2790" w:type="dxa"/>
          </w:tcPr>
          <w:p w14:paraId="63D3DA2A" w14:textId="69756F3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sborowsky@wbea.org</w:t>
            </w:r>
          </w:p>
        </w:tc>
        <w:tc>
          <w:tcPr>
            <w:tcW w:w="2880" w:type="dxa"/>
          </w:tcPr>
          <w:p w14:paraId="51657212" w14:textId="5896D40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F122AFB" w14:textId="77777777" w:rsidTr="008E5994">
        <w:tc>
          <w:tcPr>
            <w:tcW w:w="2245" w:type="dxa"/>
          </w:tcPr>
          <w:p w14:paraId="7AB9911E" w14:textId="2D5050C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 xml:space="preserve">Kim Carnochan </w:t>
            </w:r>
          </w:p>
        </w:tc>
        <w:tc>
          <w:tcPr>
            <w:tcW w:w="2790" w:type="dxa"/>
          </w:tcPr>
          <w:p w14:paraId="3C011A7E" w14:textId="7D37CC6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kcarnochan@wbea.org</w:t>
            </w:r>
          </w:p>
        </w:tc>
        <w:tc>
          <w:tcPr>
            <w:tcW w:w="2880" w:type="dxa"/>
          </w:tcPr>
          <w:p w14:paraId="11623183" w14:textId="60A8F9F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9908FBE" w14:textId="77777777" w:rsidTr="008E5994">
        <w:tc>
          <w:tcPr>
            <w:tcW w:w="2245" w:type="dxa"/>
          </w:tcPr>
          <w:p w14:paraId="08E837FA" w14:textId="4D8A1FE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Tom Clair</w:t>
            </w:r>
          </w:p>
        </w:tc>
        <w:tc>
          <w:tcPr>
            <w:tcW w:w="2790" w:type="dxa"/>
          </w:tcPr>
          <w:p w14:paraId="4FB836FA" w14:textId="46F7542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tclair@wbea.org</w:t>
            </w:r>
          </w:p>
        </w:tc>
        <w:tc>
          <w:tcPr>
            <w:tcW w:w="2880" w:type="dxa"/>
          </w:tcPr>
          <w:p w14:paraId="692207C2" w14:textId="19638D6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2E361DF" w14:textId="77777777" w:rsidTr="008E5994">
        <w:tc>
          <w:tcPr>
            <w:tcW w:w="2245" w:type="dxa"/>
          </w:tcPr>
          <w:p w14:paraId="4A648636" w14:textId="1B351F6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Abigale Glashoerster</w:t>
            </w:r>
          </w:p>
        </w:tc>
        <w:tc>
          <w:tcPr>
            <w:tcW w:w="2790" w:type="dxa"/>
          </w:tcPr>
          <w:p w14:paraId="0D7DA9A6" w14:textId="6001C07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aglashoerster@wbea.org</w:t>
            </w:r>
          </w:p>
        </w:tc>
        <w:tc>
          <w:tcPr>
            <w:tcW w:w="2880" w:type="dxa"/>
          </w:tcPr>
          <w:p w14:paraId="28E20B97" w14:textId="3E40F16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556A77A" w14:textId="77777777" w:rsidTr="008E5994">
        <w:tc>
          <w:tcPr>
            <w:tcW w:w="2245" w:type="dxa"/>
          </w:tcPr>
          <w:p w14:paraId="313B8C2D" w14:textId="5C7A501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Cynthia Hagan</w:t>
            </w:r>
          </w:p>
        </w:tc>
        <w:tc>
          <w:tcPr>
            <w:tcW w:w="2790" w:type="dxa"/>
          </w:tcPr>
          <w:p w14:paraId="547D6739" w14:textId="5B5F615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crosehagan@wbea.org</w:t>
            </w:r>
          </w:p>
        </w:tc>
        <w:tc>
          <w:tcPr>
            <w:tcW w:w="2880" w:type="dxa"/>
          </w:tcPr>
          <w:p w14:paraId="69EDDD7B" w14:textId="752712E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CFA4E9E" w14:textId="77777777" w:rsidTr="008E5994">
        <w:tc>
          <w:tcPr>
            <w:tcW w:w="2245" w:type="dxa"/>
          </w:tcPr>
          <w:p w14:paraId="475120F1" w14:textId="770D649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Melissa Pennell</w:t>
            </w:r>
          </w:p>
        </w:tc>
        <w:tc>
          <w:tcPr>
            <w:tcW w:w="2790" w:type="dxa"/>
          </w:tcPr>
          <w:p w14:paraId="0E69AA6D" w14:textId="57D8B6B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mpennell@wbea.org</w:t>
            </w:r>
          </w:p>
        </w:tc>
        <w:tc>
          <w:tcPr>
            <w:tcW w:w="2880" w:type="dxa"/>
          </w:tcPr>
          <w:p w14:paraId="06BBC828" w14:textId="2FE67DC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D81B253" w14:textId="77777777" w:rsidTr="008E5994">
        <w:tc>
          <w:tcPr>
            <w:tcW w:w="2245" w:type="dxa"/>
          </w:tcPr>
          <w:p w14:paraId="0DEC76DE" w14:textId="3874C37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lastRenderedPageBreak/>
              <w:t>Jane Percy</w:t>
            </w:r>
          </w:p>
        </w:tc>
        <w:tc>
          <w:tcPr>
            <w:tcW w:w="2790" w:type="dxa"/>
          </w:tcPr>
          <w:p w14:paraId="4398ED34" w14:textId="727C7E1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jpercy@wbea.org</w:t>
            </w:r>
          </w:p>
        </w:tc>
        <w:tc>
          <w:tcPr>
            <w:tcW w:w="2880" w:type="dxa"/>
          </w:tcPr>
          <w:p w14:paraId="5CD0B377" w14:textId="2CFDC62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4CCABB8" w14:textId="77777777" w:rsidTr="008E5994">
        <w:tc>
          <w:tcPr>
            <w:tcW w:w="2245" w:type="dxa"/>
          </w:tcPr>
          <w:p w14:paraId="44FEF5BC" w14:textId="1EA73D1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Kevin Percy</w:t>
            </w:r>
          </w:p>
        </w:tc>
        <w:tc>
          <w:tcPr>
            <w:tcW w:w="2790" w:type="dxa"/>
          </w:tcPr>
          <w:p w14:paraId="04260D0F" w14:textId="10DFE91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kpercy@wbea.org</w:t>
            </w:r>
          </w:p>
        </w:tc>
        <w:tc>
          <w:tcPr>
            <w:tcW w:w="2880" w:type="dxa"/>
          </w:tcPr>
          <w:p w14:paraId="42CFB12C" w14:textId="78FEA8C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6248796" w14:textId="77777777" w:rsidTr="008E5994">
        <w:tc>
          <w:tcPr>
            <w:tcW w:w="2245" w:type="dxa"/>
          </w:tcPr>
          <w:p w14:paraId="0C674C04" w14:textId="5C9D5FF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Abena Twumasi-Smith</w:t>
            </w:r>
          </w:p>
        </w:tc>
        <w:tc>
          <w:tcPr>
            <w:tcW w:w="2790" w:type="dxa"/>
          </w:tcPr>
          <w:p w14:paraId="71DBF836" w14:textId="1C783F4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atwumasismith@wbea.org</w:t>
            </w:r>
          </w:p>
        </w:tc>
        <w:tc>
          <w:tcPr>
            <w:tcW w:w="2880" w:type="dxa"/>
          </w:tcPr>
          <w:p w14:paraId="1ECE29C1" w14:textId="4C1F925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09A4409" w14:textId="77777777" w:rsidTr="008E5994">
        <w:tc>
          <w:tcPr>
            <w:tcW w:w="2245" w:type="dxa"/>
          </w:tcPr>
          <w:p w14:paraId="0ED8419E" w14:textId="723E7C8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Randy Visser</w:t>
            </w:r>
          </w:p>
        </w:tc>
        <w:tc>
          <w:tcPr>
            <w:tcW w:w="2790" w:type="dxa"/>
          </w:tcPr>
          <w:p w14:paraId="195A0A04" w14:textId="623D491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rvisser@wbea.org</w:t>
            </w:r>
          </w:p>
        </w:tc>
        <w:tc>
          <w:tcPr>
            <w:tcW w:w="2880" w:type="dxa"/>
          </w:tcPr>
          <w:p w14:paraId="2E3EF719" w14:textId="6429308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3A7BADB" w14:textId="77777777" w:rsidTr="008E5994">
        <w:tc>
          <w:tcPr>
            <w:tcW w:w="2245" w:type="dxa"/>
          </w:tcPr>
          <w:p w14:paraId="0B5C2223" w14:textId="1B38521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Jean-Guy Zakrevsky</w:t>
            </w:r>
          </w:p>
        </w:tc>
        <w:tc>
          <w:tcPr>
            <w:tcW w:w="2790" w:type="dxa"/>
          </w:tcPr>
          <w:p w14:paraId="6896582D" w14:textId="5AB2E18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jzakrevsky@wbea.org</w:t>
            </w:r>
          </w:p>
        </w:tc>
        <w:tc>
          <w:tcPr>
            <w:tcW w:w="2880" w:type="dxa"/>
          </w:tcPr>
          <w:p w14:paraId="6AC1B0C7" w14:textId="1B83AED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FE05023" w14:textId="77777777" w:rsidTr="008E5994">
        <w:tc>
          <w:tcPr>
            <w:tcW w:w="2245" w:type="dxa"/>
          </w:tcPr>
          <w:p w14:paraId="35BCEF44" w14:textId="25D77F6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Gary Cross</w:t>
            </w:r>
          </w:p>
        </w:tc>
        <w:tc>
          <w:tcPr>
            <w:tcW w:w="2790" w:type="dxa"/>
          </w:tcPr>
          <w:p w14:paraId="2C33C20C" w14:textId="573F00E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gcross@wbea.org</w:t>
            </w:r>
          </w:p>
        </w:tc>
        <w:tc>
          <w:tcPr>
            <w:tcW w:w="2880" w:type="dxa"/>
          </w:tcPr>
          <w:p w14:paraId="58A7FEA1" w14:textId="2711CAF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53D4E03" w14:textId="77777777" w:rsidTr="008E5994">
        <w:tc>
          <w:tcPr>
            <w:tcW w:w="2245" w:type="dxa"/>
          </w:tcPr>
          <w:p w14:paraId="2A8033A0" w14:textId="70A4895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Kelly Baragar</w:t>
            </w:r>
          </w:p>
        </w:tc>
        <w:tc>
          <w:tcPr>
            <w:tcW w:w="2790" w:type="dxa"/>
          </w:tcPr>
          <w:p w14:paraId="13495559" w14:textId="7336F65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kbaragar@wbea.org</w:t>
            </w:r>
          </w:p>
        </w:tc>
        <w:tc>
          <w:tcPr>
            <w:tcW w:w="2880" w:type="dxa"/>
          </w:tcPr>
          <w:p w14:paraId="7F5BF119" w14:textId="1E94AEE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DAA93DF" w14:textId="77777777" w:rsidTr="008E5994">
        <w:tc>
          <w:tcPr>
            <w:tcW w:w="2245" w:type="dxa"/>
          </w:tcPr>
          <w:p w14:paraId="1357C1A2" w14:textId="4906011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Melissa Lemay</w:t>
            </w:r>
          </w:p>
        </w:tc>
        <w:tc>
          <w:tcPr>
            <w:tcW w:w="2790" w:type="dxa"/>
          </w:tcPr>
          <w:p w14:paraId="28AC148F" w14:textId="0665E71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mlemay@wbea.org</w:t>
            </w:r>
          </w:p>
        </w:tc>
        <w:tc>
          <w:tcPr>
            <w:tcW w:w="2880" w:type="dxa"/>
          </w:tcPr>
          <w:p w14:paraId="6C9D67F8" w14:textId="0E60301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8F15216" w14:textId="77777777" w:rsidTr="008E5994">
        <w:tc>
          <w:tcPr>
            <w:tcW w:w="2245" w:type="dxa"/>
          </w:tcPr>
          <w:p w14:paraId="6B812E1C" w14:textId="1B225D3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Zach Eastman</w:t>
            </w:r>
          </w:p>
        </w:tc>
        <w:tc>
          <w:tcPr>
            <w:tcW w:w="2790" w:type="dxa"/>
          </w:tcPr>
          <w:p w14:paraId="55D2D51E" w14:textId="105EE5E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zeastman@wbea.org</w:t>
            </w:r>
          </w:p>
        </w:tc>
        <w:tc>
          <w:tcPr>
            <w:tcW w:w="2880" w:type="dxa"/>
          </w:tcPr>
          <w:p w14:paraId="1446BDF0" w14:textId="23A7212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A60D5E0" w14:textId="77777777" w:rsidTr="008E5994">
        <w:tc>
          <w:tcPr>
            <w:tcW w:w="2245" w:type="dxa"/>
          </w:tcPr>
          <w:p w14:paraId="6724272E" w14:textId="5DB03C5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Michael Martineau</w:t>
            </w:r>
          </w:p>
        </w:tc>
        <w:tc>
          <w:tcPr>
            <w:tcW w:w="2790" w:type="dxa"/>
          </w:tcPr>
          <w:p w14:paraId="710000B3" w14:textId="4D06FD7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mmartineau@wbea.org</w:t>
            </w:r>
          </w:p>
        </w:tc>
        <w:tc>
          <w:tcPr>
            <w:tcW w:w="2880" w:type="dxa"/>
          </w:tcPr>
          <w:p w14:paraId="2827CFEF" w14:textId="20378D3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F5EAC02" w14:textId="77777777" w:rsidTr="008E5994">
        <w:tc>
          <w:tcPr>
            <w:tcW w:w="2245" w:type="dxa"/>
          </w:tcPr>
          <w:p w14:paraId="56599EFC" w14:textId="0E32150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Ryan Power</w:t>
            </w:r>
          </w:p>
        </w:tc>
        <w:tc>
          <w:tcPr>
            <w:tcW w:w="2790" w:type="dxa"/>
          </w:tcPr>
          <w:p w14:paraId="47350688" w14:textId="325EA74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rpower@wbea.org</w:t>
            </w:r>
          </w:p>
        </w:tc>
        <w:tc>
          <w:tcPr>
            <w:tcW w:w="2880" w:type="dxa"/>
          </w:tcPr>
          <w:p w14:paraId="58487934" w14:textId="74435B6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158A55D" w14:textId="77777777" w:rsidTr="008E5994">
        <w:tc>
          <w:tcPr>
            <w:tcW w:w="2245" w:type="dxa"/>
          </w:tcPr>
          <w:p w14:paraId="0482127D" w14:textId="571662B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Hayley Drake</w:t>
            </w:r>
          </w:p>
        </w:tc>
        <w:tc>
          <w:tcPr>
            <w:tcW w:w="2790" w:type="dxa"/>
          </w:tcPr>
          <w:p w14:paraId="0D0BFEE2" w14:textId="10D71B9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hdrake@wbea.org</w:t>
            </w:r>
          </w:p>
        </w:tc>
        <w:tc>
          <w:tcPr>
            <w:tcW w:w="2880" w:type="dxa"/>
          </w:tcPr>
          <w:p w14:paraId="203DE3CB" w14:textId="274B5B4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D164A00" w14:textId="77777777" w:rsidTr="008E5994">
        <w:tc>
          <w:tcPr>
            <w:tcW w:w="2245" w:type="dxa"/>
          </w:tcPr>
          <w:p w14:paraId="4CCDC111" w14:textId="10F8CB2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Kendra Thomas</w:t>
            </w:r>
          </w:p>
        </w:tc>
        <w:tc>
          <w:tcPr>
            <w:tcW w:w="2790" w:type="dxa"/>
          </w:tcPr>
          <w:p w14:paraId="0C7499A6" w14:textId="3397027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kthomas@wbea.org</w:t>
            </w:r>
          </w:p>
        </w:tc>
        <w:tc>
          <w:tcPr>
            <w:tcW w:w="2880" w:type="dxa"/>
          </w:tcPr>
          <w:p w14:paraId="70371B11" w14:textId="4345906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17EC810" w14:textId="77777777" w:rsidTr="008E5994">
        <w:tc>
          <w:tcPr>
            <w:tcW w:w="2245" w:type="dxa"/>
          </w:tcPr>
          <w:p w14:paraId="78305CDD" w14:textId="5EC09F3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Devin Russell</w:t>
            </w:r>
          </w:p>
        </w:tc>
        <w:tc>
          <w:tcPr>
            <w:tcW w:w="2790" w:type="dxa"/>
          </w:tcPr>
          <w:p w14:paraId="72678E88" w14:textId="1EA91A3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drussell@wbea.org</w:t>
            </w:r>
          </w:p>
        </w:tc>
        <w:tc>
          <w:tcPr>
            <w:tcW w:w="2880" w:type="dxa"/>
          </w:tcPr>
          <w:p w14:paraId="09D3E82D" w14:textId="585F4E8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693DBF9" w14:textId="77777777" w:rsidTr="008E5994">
        <w:tc>
          <w:tcPr>
            <w:tcW w:w="2245" w:type="dxa"/>
          </w:tcPr>
          <w:p w14:paraId="1987A91F" w14:textId="5B55554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Natalie Bonnell</w:t>
            </w:r>
          </w:p>
        </w:tc>
        <w:tc>
          <w:tcPr>
            <w:tcW w:w="2790" w:type="dxa"/>
          </w:tcPr>
          <w:p w14:paraId="046FDB6A" w14:textId="73B49D3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nbonnell@wbea.org</w:t>
            </w:r>
          </w:p>
        </w:tc>
        <w:tc>
          <w:tcPr>
            <w:tcW w:w="2880" w:type="dxa"/>
          </w:tcPr>
          <w:p w14:paraId="52411A1E" w14:textId="73012C50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9853D1C" w14:textId="77777777" w:rsidTr="008E5994">
        <w:tc>
          <w:tcPr>
            <w:tcW w:w="2245" w:type="dxa"/>
          </w:tcPr>
          <w:p w14:paraId="1DBA689A" w14:textId="0F0DDC5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Evan Magill</w:t>
            </w:r>
          </w:p>
        </w:tc>
        <w:tc>
          <w:tcPr>
            <w:tcW w:w="2790" w:type="dxa"/>
          </w:tcPr>
          <w:p w14:paraId="134B8F20" w14:textId="21CAE95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emagill@wbea.org</w:t>
            </w:r>
          </w:p>
        </w:tc>
        <w:tc>
          <w:tcPr>
            <w:tcW w:w="2880" w:type="dxa"/>
          </w:tcPr>
          <w:p w14:paraId="54BE746C" w14:textId="0067AD5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3B0082A" w14:textId="77777777" w:rsidTr="008E5994">
        <w:tc>
          <w:tcPr>
            <w:tcW w:w="2245" w:type="dxa"/>
          </w:tcPr>
          <w:p w14:paraId="64753BDA" w14:textId="2471B58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Asad Hidayat</w:t>
            </w:r>
          </w:p>
        </w:tc>
        <w:tc>
          <w:tcPr>
            <w:tcW w:w="2790" w:type="dxa"/>
          </w:tcPr>
          <w:p w14:paraId="00861994" w14:textId="394EBEF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ahidayat@wbea.org</w:t>
            </w:r>
          </w:p>
        </w:tc>
        <w:tc>
          <w:tcPr>
            <w:tcW w:w="2880" w:type="dxa"/>
          </w:tcPr>
          <w:p w14:paraId="338FEE26" w14:textId="1D01ACD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4272D40" w14:textId="77777777" w:rsidTr="008E5994">
        <w:tc>
          <w:tcPr>
            <w:tcW w:w="2245" w:type="dxa"/>
          </w:tcPr>
          <w:p w14:paraId="064F451C" w14:textId="64500E5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Eric Nosal</w:t>
            </w:r>
          </w:p>
        </w:tc>
        <w:tc>
          <w:tcPr>
            <w:tcW w:w="2790" w:type="dxa"/>
          </w:tcPr>
          <w:p w14:paraId="2A1B0051" w14:textId="6E430AD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enosal@wbea.org</w:t>
            </w:r>
          </w:p>
        </w:tc>
        <w:tc>
          <w:tcPr>
            <w:tcW w:w="2880" w:type="dxa"/>
          </w:tcPr>
          <w:p w14:paraId="68E7EACA" w14:textId="1D033E1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DD71AB3" w14:textId="77777777" w:rsidTr="008E5994">
        <w:tc>
          <w:tcPr>
            <w:tcW w:w="2245" w:type="dxa"/>
          </w:tcPr>
          <w:p w14:paraId="29DB47E1" w14:textId="2071882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Sue Brown</w:t>
            </w:r>
          </w:p>
        </w:tc>
        <w:tc>
          <w:tcPr>
            <w:tcW w:w="2790" w:type="dxa"/>
          </w:tcPr>
          <w:p w14:paraId="5C6155FB" w14:textId="3E81999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sbrown@wbea.org</w:t>
            </w:r>
          </w:p>
        </w:tc>
        <w:tc>
          <w:tcPr>
            <w:tcW w:w="2880" w:type="dxa"/>
          </w:tcPr>
          <w:p w14:paraId="1D2C76D2" w14:textId="0CEED42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4E75D5E" w14:textId="77777777" w:rsidTr="008E5994">
        <w:tc>
          <w:tcPr>
            <w:tcW w:w="2245" w:type="dxa"/>
          </w:tcPr>
          <w:p w14:paraId="39002BC9" w14:textId="414DDE3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Boardroom</w:t>
            </w:r>
          </w:p>
        </w:tc>
        <w:tc>
          <w:tcPr>
            <w:tcW w:w="2790" w:type="dxa"/>
          </w:tcPr>
          <w:p w14:paraId="569C8DBE" w14:textId="6353D6F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boardroom@wbea.org</w:t>
            </w:r>
          </w:p>
        </w:tc>
        <w:tc>
          <w:tcPr>
            <w:tcW w:w="2880" w:type="dxa"/>
          </w:tcPr>
          <w:p w14:paraId="4EF6960D" w14:textId="226A0DB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8349A23" w14:textId="77777777" w:rsidTr="008E5994">
        <w:tc>
          <w:tcPr>
            <w:tcW w:w="2245" w:type="dxa"/>
          </w:tcPr>
          <w:p w14:paraId="3D7C6118" w14:textId="599D968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AD Read</w:t>
            </w:r>
          </w:p>
        </w:tc>
        <w:tc>
          <w:tcPr>
            <w:tcW w:w="2790" w:type="dxa"/>
          </w:tcPr>
          <w:p w14:paraId="67A59794" w14:textId="0DA4797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adread@ad.wbea.org</w:t>
            </w:r>
          </w:p>
        </w:tc>
        <w:tc>
          <w:tcPr>
            <w:tcW w:w="2880" w:type="dxa"/>
          </w:tcPr>
          <w:p w14:paraId="56B4FC01" w14:textId="79D5459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6E81A6D" w14:textId="77777777" w:rsidTr="008E5994">
        <w:tc>
          <w:tcPr>
            <w:tcW w:w="2245" w:type="dxa"/>
          </w:tcPr>
          <w:p w14:paraId="394F82B1" w14:textId="05DC816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WBEA.General</w:t>
            </w:r>
          </w:p>
        </w:tc>
        <w:tc>
          <w:tcPr>
            <w:tcW w:w="2790" w:type="dxa"/>
          </w:tcPr>
          <w:p w14:paraId="3A558097" w14:textId="775C756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WBEA.General@ad.wbea.org</w:t>
            </w:r>
          </w:p>
        </w:tc>
        <w:tc>
          <w:tcPr>
            <w:tcW w:w="2880" w:type="dxa"/>
          </w:tcPr>
          <w:p w14:paraId="7D32F4D9" w14:textId="3111B4D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0BD6F5B" w14:textId="77777777" w:rsidTr="008E5994">
        <w:tc>
          <w:tcPr>
            <w:tcW w:w="2245" w:type="dxa"/>
          </w:tcPr>
          <w:p w14:paraId="310392B8" w14:textId="0F5422E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Veeam</w:t>
            </w:r>
          </w:p>
        </w:tc>
        <w:tc>
          <w:tcPr>
            <w:tcW w:w="2790" w:type="dxa"/>
          </w:tcPr>
          <w:p w14:paraId="71205DF4" w14:textId="29CAEC1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veeam@ad.wbea.org</w:t>
            </w:r>
          </w:p>
        </w:tc>
        <w:tc>
          <w:tcPr>
            <w:tcW w:w="2880" w:type="dxa"/>
          </w:tcPr>
          <w:p w14:paraId="01C153ED" w14:textId="68D07D8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A8AB937" w14:textId="77777777" w:rsidTr="008E5994">
        <w:tc>
          <w:tcPr>
            <w:tcW w:w="2245" w:type="dxa"/>
          </w:tcPr>
          <w:p w14:paraId="7C1DEAB3" w14:textId="216CAD50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Tom Dann</w:t>
            </w:r>
          </w:p>
        </w:tc>
        <w:tc>
          <w:tcPr>
            <w:tcW w:w="2790" w:type="dxa"/>
          </w:tcPr>
          <w:p w14:paraId="22C1DAB4" w14:textId="6141A6E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tdann@ad.wbea.org</w:t>
            </w:r>
          </w:p>
        </w:tc>
        <w:tc>
          <w:tcPr>
            <w:tcW w:w="2880" w:type="dxa"/>
          </w:tcPr>
          <w:p w14:paraId="01EFE0AB" w14:textId="2EAD121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A78D91B" w14:textId="77777777" w:rsidTr="008E5994">
        <w:tc>
          <w:tcPr>
            <w:tcW w:w="2245" w:type="dxa"/>
          </w:tcPr>
          <w:p w14:paraId="030619A6" w14:textId="409C915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Cody David</w:t>
            </w:r>
          </w:p>
        </w:tc>
        <w:tc>
          <w:tcPr>
            <w:tcW w:w="2790" w:type="dxa"/>
          </w:tcPr>
          <w:p w14:paraId="1C129993" w14:textId="51818AC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cdavid@wbea.org</w:t>
            </w:r>
          </w:p>
        </w:tc>
        <w:tc>
          <w:tcPr>
            <w:tcW w:w="2880" w:type="dxa"/>
          </w:tcPr>
          <w:p w14:paraId="109A4C96" w14:textId="71B5E70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70B4C77" w14:textId="77777777" w:rsidTr="008E5994">
        <w:tc>
          <w:tcPr>
            <w:tcW w:w="2245" w:type="dxa"/>
          </w:tcPr>
          <w:p w14:paraId="2ED36E9F" w14:textId="6A6C151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Presentation</w:t>
            </w:r>
          </w:p>
        </w:tc>
        <w:tc>
          <w:tcPr>
            <w:tcW w:w="2790" w:type="dxa"/>
          </w:tcPr>
          <w:p w14:paraId="00478C87" w14:textId="4F71D36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presentation@wbea.org</w:t>
            </w:r>
          </w:p>
        </w:tc>
        <w:tc>
          <w:tcPr>
            <w:tcW w:w="2880" w:type="dxa"/>
          </w:tcPr>
          <w:p w14:paraId="53E6C473" w14:textId="5CC8955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1B513F4" w14:textId="77777777" w:rsidTr="008E5994">
        <w:tc>
          <w:tcPr>
            <w:tcW w:w="2245" w:type="dxa"/>
          </w:tcPr>
          <w:p w14:paraId="1076E452" w14:textId="161568B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Melissa Dube</w:t>
            </w:r>
          </w:p>
        </w:tc>
        <w:tc>
          <w:tcPr>
            <w:tcW w:w="2790" w:type="dxa"/>
          </w:tcPr>
          <w:p w14:paraId="3C21C893" w14:textId="4E6027D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mdube@wbea.org</w:t>
            </w:r>
          </w:p>
        </w:tc>
        <w:tc>
          <w:tcPr>
            <w:tcW w:w="2880" w:type="dxa"/>
          </w:tcPr>
          <w:p w14:paraId="77187E60" w14:textId="59E4AB9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0E411F8" w14:textId="77777777" w:rsidTr="008E5994">
        <w:tc>
          <w:tcPr>
            <w:tcW w:w="2245" w:type="dxa"/>
          </w:tcPr>
          <w:p w14:paraId="6CCDB1ED" w14:textId="34975C7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Ricardo Jimenez</w:t>
            </w:r>
          </w:p>
        </w:tc>
        <w:tc>
          <w:tcPr>
            <w:tcW w:w="2790" w:type="dxa"/>
          </w:tcPr>
          <w:p w14:paraId="2A2FB979" w14:textId="2DC39CF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rjimenez@ad.wbea.org</w:t>
            </w:r>
          </w:p>
        </w:tc>
        <w:tc>
          <w:tcPr>
            <w:tcW w:w="2880" w:type="dxa"/>
          </w:tcPr>
          <w:p w14:paraId="03EB31D9" w14:textId="446AB2F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18F4CB4" w14:textId="77777777" w:rsidTr="008E5994">
        <w:tc>
          <w:tcPr>
            <w:tcW w:w="2245" w:type="dxa"/>
          </w:tcPr>
          <w:p w14:paraId="7DB6C747" w14:textId="4C60566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Jayme Marcoux</w:t>
            </w:r>
          </w:p>
        </w:tc>
        <w:tc>
          <w:tcPr>
            <w:tcW w:w="2790" w:type="dxa"/>
          </w:tcPr>
          <w:p w14:paraId="6807DF68" w14:textId="26E0128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jmarcoux@ad.wbea.org</w:t>
            </w:r>
          </w:p>
        </w:tc>
        <w:tc>
          <w:tcPr>
            <w:tcW w:w="2880" w:type="dxa"/>
          </w:tcPr>
          <w:p w14:paraId="11129949" w14:textId="7D34703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733935F" w14:textId="77777777" w:rsidTr="008E5994">
        <w:tc>
          <w:tcPr>
            <w:tcW w:w="2245" w:type="dxa"/>
          </w:tcPr>
          <w:p w14:paraId="6EEFF8FE" w14:textId="5FC26C6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Rachel Smyl</w:t>
            </w:r>
          </w:p>
        </w:tc>
        <w:tc>
          <w:tcPr>
            <w:tcW w:w="2790" w:type="dxa"/>
          </w:tcPr>
          <w:p w14:paraId="07301CF1" w14:textId="40C6D8D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rsmyl@ad.wbea.org</w:t>
            </w:r>
          </w:p>
        </w:tc>
        <w:tc>
          <w:tcPr>
            <w:tcW w:w="2880" w:type="dxa"/>
          </w:tcPr>
          <w:p w14:paraId="5BD2F5FB" w14:textId="27793C8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B2157F6" w14:textId="77777777" w:rsidTr="008E5994">
        <w:tc>
          <w:tcPr>
            <w:tcW w:w="2245" w:type="dxa"/>
          </w:tcPr>
          <w:p w14:paraId="6E59FEE6" w14:textId="7114802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Emilie Briggs</w:t>
            </w:r>
          </w:p>
        </w:tc>
        <w:tc>
          <w:tcPr>
            <w:tcW w:w="2790" w:type="dxa"/>
          </w:tcPr>
          <w:p w14:paraId="0D94C208" w14:textId="3A863CD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ebriggs@ad.wbea.org</w:t>
            </w:r>
          </w:p>
        </w:tc>
        <w:tc>
          <w:tcPr>
            <w:tcW w:w="2880" w:type="dxa"/>
          </w:tcPr>
          <w:p w14:paraId="1EE465C7" w14:textId="4AD85BD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EC3CE64" w14:textId="77777777" w:rsidTr="008E5994">
        <w:tc>
          <w:tcPr>
            <w:tcW w:w="2245" w:type="dxa"/>
          </w:tcPr>
          <w:p w14:paraId="4E8010AC" w14:textId="69493F1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Aswin Sasi Kumar</w:t>
            </w:r>
          </w:p>
        </w:tc>
        <w:tc>
          <w:tcPr>
            <w:tcW w:w="2790" w:type="dxa"/>
          </w:tcPr>
          <w:p w14:paraId="220C6310" w14:textId="3A0667B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asasikumar@wbea.org</w:t>
            </w:r>
          </w:p>
        </w:tc>
        <w:tc>
          <w:tcPr>
            <w:tcW w:w="2880" w:type="dxa"/>
          </w:tcPr>
          <w:p w14:paraId="504128B7" w14:textId="22C4C15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1AEF6ED" w14:textId="77777777" w:rsidTr="008E5994">
        <w:tc>
          <w:tcPr>
            <w:tcW w:w="2245" w:type="dxa"/>
          </w:tcPr>
          <w:p w14:paraId="4F800E01" w14:textId="713966B0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Tyler Tracksell</w:t>
            </w:r>
          </w:p>
        </w:tc>
        <w:tc>
          <w:tcPr>
            <w:tcW w:w="2790" w:type="dxa"/>
          </w:tcPr>
          <w:p w14:paraId="7EA6246F" w14:textId="4225707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ttracksell@wbea.org</w:t>
            </w:r>
          </w:p>
        </w:tc>
        <w:tc>
          <w:tcPr>
            <w:tcW w:w="2880" w:type="dxa"/>
          </w:tcPr>
          <w:p w14:paraId="46D0C1FE" w14:textId="315848E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B0F39E5" w14:textId="77777777" w:rsidTr="008E5994">
        <w:tc>
          <w:tcPr>
            <w:tcW w:w="2245" w:type="dxa"/>
          </w:tcPr>
          <w:p w14:paraId="6EF8E20B" w14:textId="22F12D7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Rhonda Connolly</w:t>
            </w:r>
          </w:p>
        </w:tc>
        <w:tc>
          <w:tcPr>
            <w:tcW w:w="2790" w:type="dxa"/>
          </w:tcPr>
          <w:p w14:paraId="5D04C584" w14:textId="196B0C5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rconnolly@wbea.org</w:t>
            </w:r>
          </w:p>
        </w:tc>
        <w:tc>
          <w:tcPr>
            <w:tcW w:w="2880" w:type="dxa"/>
          </w:tcPr>
          <w:p w14:paraId="1B1A4D2B" w14:textId="3AC66AE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3AC05A2" w14:textId="77777777" w:rsidTr="008E5994">
        <w:tc>
          <w:tcPr>
            <w:tcW w:w="2245" w:type="dxa"/>
          </w:tcPr>
          <w:p w14:paraId="0B992BE0" w14:textId="6901252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test</w:t>
            </w:r>
          </w:p>
        </w:tc>
        <w:tc>
          <w:tcPr>
            <w:tcW w:w="2790" w:type="dxa"/>
          </w:tcPr>
          <w:p w14:paraId="0E34E0B5" w14:textId="6BFBD45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test@wbea.org</w:t>
            </w:r>
          </w:p>
        </w:tc>
        <w:tc>
          <w:tcPr>
            <w:tcW w:w="2880" w:type="dxa"/>
          </w:tcPr>
          <w:p w14:paraId="1D9D394D" w14:textId="370EC34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175AE99" w14:textId="77777777" w:rsidTr="008E5994">
        <w:tc>
          <w:tcPr>
            <w:tcW w:w="2245" w:type="dxa"/>
          </w:tcPr>
          <w:p w14:paraId="7FA8AC14" w14:textId="4C6696B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Austin Ukwu</w:t>
            </w:r>
          </w:p>
        </w:tc>
        <w:tc>
          <w:tcPr>
            <w:tcW w:w="2790" w:type="dxa"/>
          </w:tcPr>
          <w:p w14:paraId="04DE6691" w14:textId="16B0EA7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aukwu@wbea.org</w:t>
            </w:r>
          </w:p>
        </w:tc>
        <w:tc>
          <w:tcPr>
            <w:tcW w:w="2880" w:type="dxa"/>
          </w:tcPr>
          <w:p w14:paraId="63118058" w14:textId="1C1F6DA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3A845DB" w14:textId="77777777" w:rsidTr="008E5994">
        <w:tc>
          <w:tcPr>
            <w:tcW w:w="2245" w:type="dxa"/>
          </w:tcPr>
          <w:p w14:paraId="1E4920D6" w14:textId="7CBDC59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lastRenderedPageBreak/>
              <w:t>FOC Boardroom</w:t>
            </w:r>
          </w:p>
        </w:tc>
        <w:tc>
          <w:tcPr>
            <w:tcW w:w="2790" w:type="dxa"/>
          </w:tcPr>
          <w:p w14:paraId="767D7B65" w14:textId="1752986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FOCboardroom@ad.wbea.org</w:t>
            </w:r>
          </w:p>
        </w:tc>
        <w:tc>
          <w:tcPr>
            <w:tcW w:w="2880" w:type="dxa"/>
          </w:tcPr>
          <w:p w14:paraId="46F3D7BD" w14:textId="56ADCA8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8329849" w14:textId="77777777" w:rsidTr="008E5994">
        <w:tc>
          <w:tcPr>
            <w:tcW w:w="2245" w:type="dxa"/>
          </w:tcPr>
          <w:p w14:paraId="60DBA6A2" w14:textId="643FD42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RefPC</w:t>
            </w:r>
          </w:p>
        </w:tc>
        <w:tc>
          <w:tcPr>
            <w:tcW w:w="2790" w:type="dxa"/>
          </w:tcPr>
          <w:p w14:paraId="65948A7D" w14:textId="7FBB4CC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RefPC@wbea.org</w:t>
            </w:r>
          </w:p>
        </w:tc>
        <w:tc>
          <w:tcPr>
            <w:tcW w:w="2880" w:type="dxa"/>
          </w:tcPr>
          <w:p w14:paraId="0E91BDFF" w14:textId="4F7CB83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AA10DEA" w14:textId="77777777" w:rsidTr="008E5994">
        <w:tc>
          <w:tcPr>
            <w:tcW w:w="2245" w:type="dxa"/>
          </w:tcPr>
          <w:p w14:paraId="1106AF71" w14:textId="7EB32A9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Dianne McIsaac</w:t>
            </w:r>
          </w:p>
        </w:tc>
        <w:tc>
          <w:tcPr>
            <w:tcW w:w="2790" w:type="dxa"/>
          </w:tcPr>
          <w:p w14:paraId="48854EDA" w14:textId="3A76715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dmcisaac@wbea.org</w:t>
            </w:r>
          </w:p>
        </w:tc>
        <w:tc>
          <w:tcPr>
            <w:tcW w:w="2880" w:type="dxa"/>
          </w:tcPr>
          <w:p w14:paraId="3D2EE201" w14:textId="6CE732A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C80349D" w14:textId="77777777" w:rsidTr="008E5994">
        <w:tc>
          <w:tcPr>
            <w:tcW w:w="2245" w:type="dxa"/>
          </w:tcPr>
          <w:p w14:paraId="0B536EC0" w14:textId="7C9024C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DMSadmin</w:t>
            </w:r>
          </w:p>
        </w:tc>
        <w:tc>
          <w:tcPr>
            <w:tcW w:w="2790" w:type="dxa"/>
          </w:tcPr>
          <w:p w14:paraId="1ACC64D0" w14:textId="40DF27E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dmsadmin@ad.wbea.org</w:t>
            </w:r>
          </w:p>
        </w:tc>
        <w:tc>
          <w:tcPr>
            <w:tcW w:w="2880" w:type="dxa"/>
          </w:tcPr>
          <w:p w14:paraId="2E4447B8" w14:textId="4C09B0E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C0A49A7" w14:textId="77777777" w:rsidTr="008E5994">
        <w:tc>
          <w:tcPr>
            <w:tcW w:w="2245" w:type="dxa"/>
          </w:tcPr>
          <w:p w14:paraId="45AAFEFC" w14:textId="2AD3DF9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Julie Carter</w:t>
            </w:r>
          </w:p>
        </w:tc>
        <w:tc>
          <w:tcPr>
            <w:tcW w:w="2790" w:type="dxa"/>
          </w:tcPr>
          <w:p w14:paraId="4C04EF00" w14:textId="1D365A2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jcarter@wbea.org</w:t>
            </w:r>
          </w:p>
        </w:tc>
        <w:tc>
          <w:tcPr>
            <w:tcW w:w="2880" w:type="dxa"/>
          </w:tcPr>
          <w:p w14:paraId="7451AA97" w14:textId="492CAAD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7E60AE4" w14:textId="77777777" w:rsidTr="008E5994">
        <w:tc>
          <w:tcPr>
            <w:tcW w:w="2245" w:type="dxa"/>
          </w:tcPr>
          <w:p w14:paraId="6FBB0C14" w14:textId="51A391F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Max Farrell</w:t>
            </w:r>
          </w:p>
        </w:tc>
        <w:tc>
          <w:tcPr>
            <w:tcW w:w="2790" w:type="dxa"/>
          </w:tcPr>
          <w:p w14:paraId="75CB5133" w14:textId="0B23749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mfarrell@wbea.org</w:t>
            </w:r>
          </w:p>
        </w:tc>
        <w:tc>
          <w:tcPr>
            <w:tcW w:w="2880" w:type="dxa"/>
          </w:tcPr>
          <w:p w14:paraId="13F70E23" w14:textId="6A3D9A9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8E6707C" w14:textId="77777777" w:rsidTr="008E5994">
        <w:tc>
          <w:tcPr>
            <w:tcW w:w="2245" w:type="dxa"/>
          </w:tcPr>
          <w:p w14:paraId="41D31D83" w14:textId="5860F18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Paul Eisentraut</w:t>
            </w:r>
          </w:p>
        </w:tc>
        <w:tc>
          <w:tcPr>
            <w:tcW w:w="2790" w:type="dxa"/>
          </w:tcPr>
          <w:p w14:paraId="5B1FF73D" w14:textId="1A1F350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peisentraut@ad.wbea.org</w:t>
            </w:r>
          </w:p>
        </w:tc>
        <w:tc>
          <w:tcPr>
            <w:tcW w:w="2880" w:type="dxa"/>
          </w:tcPr>
          <w:p w14:paraId="745CD864" w14:textId="3A42AEC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5A9F4BE" w14:textId="77777777" w:rsidTr="008E5994">
        <w:tc>
          <w:tcPr>
            <w:tcW w:w="2245" w:type="dxa"/>
          </w:tcPr>
          <w:p w14:paraId="4A25D59E" w14:textId="2B37E29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Michael Archibald</w:t>
            </w:r>
          </w:p>
        </w:tc>
        <w:tc>
          <w:tcPr>
            <w:tcW w:w="2790" w:type="dxa"/>
          </w:tcPr>
          <w:p w14:paraId="2880EBB0" w14:textId="19FC4340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marchibald@wbea.org</w:t>
            </w:r>
          </w:p>
        </w:tc>
        <w:tc>
          <w:tcPr>
            <w:tcW w:w="2880" w:type="dxa"/>
          </w:tcPr>
          <w:p w14:paraId="74DE77E1" w14:textId="7DACAEE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A13B1B7" w14:textId="77777777" w:rsidTr="008E5994">
        <w:tc>
          <w:tcPr>
            <w:tcW w:w="2245" w:type="dxa"/>
          </w:tcPr>
          <w:p w14:paraId="1D12A796" w14:textId="64BF177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GCTech</w:t>
            </w:r>
          </w:p>
        </w:tc>
        <w:tc>
          <w:tcPr>
            <w:tcW w:w="2790" w:type="dxa"/>
          </w:tcPr>
          <w:p w14:paraId="6FB3D631" w14:textId="11F4A6D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gctech@ad.wbea.org</w:t>
            </w:r>
          </w:p>
        </w:tc>
        <w:tc>
          <w:tcPr>
            <w:tcW w:w="2880" w:type="dxa"/>
          </w:tcPr>
          <w:p w14:paraId="612D188D" w14:textId="71B097A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21CD5F0" w14:textId="77777777" w:rsidTr="008E5994">
        <w:tc>
          <w:tcPr>
            <w:tcW w:w="2245" w:type="dxa"/>
          </w:tcPr>
          <w:p w14:paraId="6F0EE11A" w14:textId="1EB7124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Aaron McLane</w:t>
            </w:r>
          </w:p>
        </w:tc>
        <w:tc>
          <w:tcPr>
            <w:tcW w:w="2790" w:type="dxa"/>
          </w:tcPr>
          <w:p w14:paraId="28DEA1FA" w14:textId="7044E63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amclane@wbea.org</w:t>
            </w:r>
          </w:p>
        </w:tc>
        <w:tc>
          <w:tcPr>
            <w:tcW w:w="2880" w:type="dxa"/>
          </w:tcPr>
          <w:p w14:paraId="7FF8AD49" w14:textId="1E409D3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19A11D0" w14:textId="77777777" w:rsidTr="008E5994">
        <w:tc>
          <w:tcPr>
            <w:tcW w:w="2245" w:type="dxa"/>
          </w:tcPr>
          <w:p w14:paraId="236B6A3C" w14:textId="2FDBA9D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adminmclane</w:t>
            </w:r>
          </w:p>
        </w:tc>
        <w:tc>
          <w:tcPr>
            <w:tcW w:w="2790" w:type="dxa"/>
          </w:tcPr>
          <w:p w14:paraId="6AD75656" w14:textId="190F375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adminmclane@ad.wbea.org</w:t>
            </w:r>
          </w:p>
        </w:tc>
        <w:tc>
          <w:tcPr>
            <w:tcW w:w="2880" w:type="dxa"/>
          </w:tcPr>
          <w:p w14:paraId="62181993" w14:textId="77CA816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5850816" w14:textId="77777777" w:rsidTr="008E5994">
        <w:tc>
          <w:tcPr>
            <w:tcW w:w="2245" w:type="dxa"/>
          </w:tcPr>
          <w:p w14:paraId="23C9ADB6" w14:textId="2ED26DB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AAD_a01f18a5af71</w:t>
            </w:r>
          </w:p>
        </w:tc>
        <w:tc>
          <w:tcPr>
            <w:tcW w:w="2790" w:type="dxa"/>
          </w:tcPr>
          <w:p w14:paraId="0B19DAEA" w14:textId="59C7A22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NULL</w:t>
            </w:r>
          </w:p>
        </w:tc>
        <w:tc>
          <w:tcPr>
            <w:tcW w:w="2880" w:type="dxa"/>
          </w:tcPr>
          <w:p w14:paraId="79EFF488" w14:textId="5AA587F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62349B6F" w14:textId="77777777" w:rsidTr="008E5994">
        <w:tc>
          <w:tcPr>
            <w:tcW w:w="2245" w:type="dxa"/>
          </w:tcPr>
          <w:p w14:paraId="74335C3A" w14:textId="1B5EE77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Jose Mulino</w:t>
            </w:r>
          </w:p>
        </w:tc>
        <w:tc>
          <w:tcPr>
            <w:tcW w:w="2790" w:type="dxa"/>
          </w:tcPr>
          <w:p w14:paraId="71661CD2" w14:textId="22E302B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jmulino@wbea.org</w:t>
            </w:r>
          </w:p>
        </w:tc>
        <w:tc>
          <w:tcPr>
            <w:tcW w:w="2880" w:type="dxa"/>
          </w:tcPr>
          <w:p w14:paraId="756C98F3" w14:textId="79ED218A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F6C47EB" w14:textId="77777777" w:rsidTr="008E5994">
        <w:tc>
          <w:tcPr>
            <w:tcW w:w="2245" w:type="dxa"/>
          </w:tcPr>
          <w:p w14:paraId="5D29BF94" w14:textId="192CA84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Martin Hansen</w:t>
            </w:r>
          </w:p>
        </w:tc>
        <w:tc>
          <w:tcPr>
            <w:tcW w:w="2790" w:type="dxa"/>
          </w:tcPr>
          <w:p w14:paraId="25A78727" w14:textId="613FF95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mhansen@ad.wbea.org</w:t>
            </w:r>
          </w:p>
        </w:tc>
        <w:tc>
          <w:tcPr>
            <w:tcW w:w="2880" w:type="dxa"/>
          </w:tcPr>
          <w:p w14:paraId="26F8BCB6" w14:textId="6E4E5B9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7EFF94F3" w14:textId="77777777" w:rsidTr="008E5994">
        <w:tc>
          <w:tcPr>
            <w:tcW w:w="2245" w:type="dxa"/>
          </w:tcPr>
          <w:p w14:paraId="41A67A73" w14:textId="4F1DBFB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QA TECH</w:t>
            </w:r>
          </w:p>
        </w:tc>
        <w:tc>
          <w:tcPr>
            <w:tcW w:w="2790" w:type="dxa"/>
          </w:tcPr>
          <w:p w14:paraId="2AB45A95" w14:textId="4351EC4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QATECH@ad.wbea.org</w:t>
            </w:r>
          </w:p>
        </w:tc>
        <w:tc>
          <w:tcPr>
            <w:tcW w:w="2880" w:type="dxa"/>
          </w:tcPr>
          <w:p w14:paraId="6403C092" w14:textId="38E1931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C909713" w14:textId="77777777" w:rsidTr="008E5994">
        <w:tc>
          <w:tcPr>
            <w:tcW w:w="2245" w:type="dxa"/>
          </w:tcPr>
          <w:p w14:paraId="54D34773" w14:textId="40D3CD0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Loggernet Admin</w:t>
            </w:r>
          </w:p>
        </w:tc>
        <w:tc>
          <w:tcPr>
            <w:tcW w:w="2790" w:type="dxa"/>
          </w:tcPr>
          <w:p w14:paraId="4868E1E4" w14:textId="186CE42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loggernetadmin@ad.wbea.org</w:t>
            </w:r>
          </w:p>
        </w:tc>
        <w:tc>
          <w:tcPr>
            <w:tcW w:w="2880" w:type="dxa"/>
          </w:tcPr>
          <w:p w14:paraId="7AAEBCDE" w14:textId="2478790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4A034DC" w14:textId="77777777" w:rsidTr="008E5994">
        <w:tc>
          <w:tcPr>
            <w:tcW w:w="2245" w:type="dxa"/>
          </w:tcPr>
          <w:p w14:paraId="531374A8" w14:textId="3CC75CAE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Jimmy Xu</w:t>
            </w:r>
          </w:p>
        </w:tc>
        <w:tc>
          <w:tcPr>
            <w:tcW w:w="2790" w:type="dxa"/>
          </w:tcPr>
          <w:p w14:paraId="2C6F348A" w14:textId="473B4AF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jxu@wbea.org</w:t>
            </w:r>
          </w:p>
        </w:tc>
        <w:tc>
          <w:tcPr>
            <w:tcW w:w="2880" w:type="dxa"/>
          </w:tcPr>
          <w:p w14:paraId="413F4E00" w14:textId="48B7B1B5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FFB5482" w14:textId="77777777" w:rsidTr="008E5994">
        <w:tc>
          <w:tcPr>
            <w:tcW w:w="2245" w:type="dxa"/>
          </w:tcPr>
          <w:p w14:paraId="142B1FCA" w14:textId="4A294DA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Colton Newton</w:t>
            </w:r>
          </w:p>
        </w:tc>
        <w:tc>
          <w:tcPr>
            <w:tcW w:w="2790" w:type="dxa"/>
          </w:tcPr>
          <w:p w14:paraId="556F4586" w14:textId="2D943AB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cnewton@wbea.org</w:t>
            </w:r>
          </w:p>
        </w:tc>
        <w:tc>
          <w:tcPr>
            <w:tcW w:w="2880" w:type="dxa"/>
          </w:tcPr>
          <w:p w14:paraId="28CB07EA" w14:textId="2A9E13F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43270401" w14:textId="77777777" w:rsidTr="008E5994">
        <w:tc>
          <w:tcPr>
            <w:tcW w:w="2245" w:type="dxa"/>
          </w:tcPr>
          <w:p w14:paraId="0E46D358" w14:textId="0D6FCFA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Rene Chamberland</w:t>
            </w:r>
          </w:p>
        </w:tc>
        <w:tc>
          <w:tcPr>
            <w:tcW w:w="2790" w:type="dxa"/>
          </w:tcPr>
          <w:p w14:paraId="4E2683DA" w14:textId="157D2D7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rchamberland@wbea.org</w:t>
            </w:r>
          </w:p>
        </w:tc>
        <w:tc>
          <w:tcPr>
            <w:tcW w:w="2880" w:type="dxa"/>
          </w:tcPr>
          <w:p w14:paraId="369D1478" w14:textId="7E4680E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6006846" w14:textId="77777777" w:rsidTr="008E5994">
        <w:tc>
          <w:tcPr>
            <w:tcW w:w="2245" w:type="dxa"/>
          </w:tcPr>
          <w:p w14:paraId="3436596F" w14:textId="71CCFB9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Liz Kjikjerkovska</w:t>
            </w:r>
          </w:p>
        </w:tc>
        <w:tc>
          <w:tcPr>
            <w:tcW w:w="2790" w:type="dxa"/>
          </w:tcPr>
          <w:p w14:paraId="2411D031" w14:textId="5FDD5EB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lkjikjerkovska@wbea.org</w:t>
            </w:r>
          </w:p>
        </w:tc>
        <w:tc>
          <w:tcPr>
            <w:tcW w:w="2880" w:type="dxa"/>
          </w:tcPr>
          <w:p w14:paraId="5A6CAB9C" w14:textId="4A87AAF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1A58657E" w14:textId="77777777" w:rsidTr="008E5994">
        <w:tc>
          <w:tcPr>
            <w:tcW w:w="2245" w:type="dxa"/>
          </w:tcPr>
          <w:p w14:paraId="61C55A19" w14:textId="51B66B5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Sean Fenwick</w:t>
            </w:r>
          </w:p>
        </w:tc>
        <w:tc>
          <w:tcPr>
            <w:tcW w:w="2790" w:type="dxa"/>
          </w:tcPr>
          <w:p w14:paraId="6B1E5EA0" w14:textId="5E40EFD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sfenwick@wbea.org</w:t>
            </w:r>
          </w:p>
        </w:tc>
        <w:tc>
          <w:tcPr>
            <w:tcW w:w="2880" w:type="dxa"/>
          </w:tcPr>
          <w:p w14:paraId="07210F66" w14:textId="7C3E52B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6653AAE" w14:textId="77777777" w:rsidTr="008E5994">
        <w:tc>
          <w:tcPr>
            <w:tcW w:w="2245" w:type="dxa"/>
          </w:tcPr>
          <w:p w14:paraId="45BBEFC9" w14:textId="7DF80C1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Karan Pandit</w:t>
            </w:r>
          </w:p>
        </w:tc>
        <w:tc>
          <w:tcPr>
            <w:tcW w:w="2790" w:type="dxa"/>
          </w:tcPr>
          <w:p w14:paraId="55EAC0D8" w14:textId="2FF5F2C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kpandit@wbea.org</w:t>
            </w:r>
          </w:p>
        </w:tc>
        <w:tc>
          <w:tcPr>
            <w:tcW w:w="2880" w:type="dxa"/>
          </w:tcPr>
          <w:p w14:paraId="29F4FB9B" w14:textId="096F9D54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934E95B" w14:textId="77777777" w:rsidTr="008E5994">
        <w:tc>
          <w:tcPr>
            <w:tcW w:w="2245" w:type="dxa"/>
          </w:tcPr>
          <w:p w14:paraId="421A91DB" w14:textId="19F35B9C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Sean Bala</w:t>
            </w:r>
          </w:p>
        </w:tc>
        <w:tc>
          <w:tcPr>
            <w:tcW w:w="2790" w:type="dxa"/>
          </w:tcPr>
          <w:p w14:paraId="105A5AE0" w14:textId="280E3D13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sbala@wbea.org</w:t>
            </w:r>
          </w:p>
        </w:tc>
        <w:tc>
          <w:tcPr>
            <w:tcW w:w="2880" w:type="dxa"/>
          </w:tcPr>
          <w:p w14:paraId="755CEE75" w14:textId="4549CDBB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0918EC3B" w14:textId="77777777" w:rsidTr="008E5994">
        <w:tc>
          <w:tcPr>
            <w:tcW w:w="2245" w:type="dxa"/>
          </w:tcPr>
          <w:p w14:paraId="67928A9F" w14:textId="3B6651E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Brenan Auger</w:t>
            </w:r>
          </w:p>
        </w:tc>
        <w:tc>
          <w:tcPr>
            <w:tcW w:w="2790" w:type="dxa"/>
          </w:tcPr>
          <w:p w14:paraId="7BDCD584" w14:textId="5F60017F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bauger@wbea.org</w:t>
            </w:r>
          </w:p>
        </w:tc>
        <w:tc>
          <w:tcPr>
            <w:tcW w:w="2880" w:type="dxa"/>
          </w:tcPr>
          <w:p w14:paraId="61F82E66" w14:textId="0126606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5A3AB926" w14:textId="77777777" w:rsidTr="008E5994">
        <w:tc>
          <w:tcPr>
            <w:tcW w:w="2245" w:type="dxa"/>
          </w:tcPr>
          <w:p w14:paraId="0B07C6C2" w14:textId="384CD4D0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Denise Knott</w:t>
            </w:r>
          </w:p>
        </w:tc>
        <w:tc>
          <w:tcPr>
            <w:tcW w:w="2790" w:type="dxa"/>
          </w:tcPr>
          <w:p w14:paraId="4460ABEF" w14:textId="768D0C66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dknott@wbea.org</w:t>
            </w:r>
          </w:p>
        </w:tc>
        <w:tc>
          <w:tcPr>
            <w:tcW w:w="2880" w:type="dxa"/>
          </w:tcPr>
          <w:p w14:paraId="4BB0D726" w14:textId="1C218C62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3AA7EA0C" w14:textId="77777777" w:rsidTr="008E5994">
        <w:tc>
          <w:tcPr>
            <w:tcW w:w="2245" w:type="dxa"/>
          </w:tcPr>
          <w:p w14:paraId="169DB1A3" w14:textId="4E1351A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Trina King</w:t>
            </w:r>
          </w:p>
        </w:tc>
        <w:tc>
          <w:tcPr>
            <w:tcW w:w="2790" w:type="dxa"/>
          </w:tcPr>
          <w:p w14:paraId="3AB488F7" w14:textId="563093DD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tking@wbea.org</w:t>
            </w:r>
          </w:p>
        </w:tc>
        <w:tc>
          <w:tcPr>
            <w:tcW w:w="2880" w:type="dxa"/>
          </w:tcPr>
          <w:p w14:paraId="3AF741E6" w14:textId="20A56C77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  <w:tr w:rsidR="008E5994" w:rsidRPr="008A67AA" w14:paraId="23BC9D4E" w14:textId="77777777" w:rsidTr="008E5994">
        <w:tc>
          <w:tcPr>
            <w:tcW w:w="2245" w:type="dxa"/>
          </w:tcPr>
          <w:p w14:paraId="6F2DF4A4" w14:textId="053EC948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Heather Hitchler</w:t>
            </w:r>
          </w:p>
        </w:tc>
        <w:tc>
          <w:tcPr>
            <w:tcW w:w="2790" w:type="dxa"/>
          </w:tcPr>
          <w:p w14:paraId="510F31EF" w14:textId="54BC7D89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Heather.Hitchler@ad.wbea.org</w:t>
            </w:r>
          </w:p>
        </w:tc>
        <w:tc>
          <w:tcPr>
            <w:tcW w:w="2880" w:type="dxa"/>
          </w:tcPr>
          <w:p w14:paraId="4EFB8F7D" w14:textId="5E28DB51" w:rsidR="008E5994" w:rsidRDefault="008E5994" w:rsidP="008E5994">
            <w:pPr>
              <w:rPr>
                <w:rFonts w:ascii="Calibri" w:hAnsi="Calibri" w:cs="Calibri"/>
              </w:rPr>
            </w:pPr>
            <w:r w:rsidRPr="00CA0CFD">
              <w:t>False</w:t>
            </w:r>
          </w:p>
        </w:tc>
      </w:tr>
    </w:tbl>
    <w:p w14:paraId="19F0BC17" w14:textId="77777777" w:rsidR="008E5994" w:rsidRPr="008E5994" w:rsidRDefault="008E5994" w:rsidP="008E5994"/>
    <w:p w14:paraId="278603D3" w14:textId="77777777" w:rsidR="00455381" w:rsidRDefault="00455381" w:rsidP="00455381">
      <w:pPr>
        <w:pStyle w:val="Heading3"/>
      </w:pPr>
      <w:bookmarkStart w:id="60" w:name="_Toc77199149"/>
      <w:bookmarkStart w:id="61" w:name="_Toc77201517"/>
      <w:r>
        <w:t>Rep Admins</w:t>
      </w:r>
      <w:bookmarkEnd w:id="60"/>
      <w:bookmarkEnd w:id="61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  <w:tblCaption w:val="RepAdmins"/>
      </w:tblPr>
      <w:tblGrid>
        <w:gridCol w:w="6111"/>
      </w:tblGrid>
      <w:tr w:rsidR="00455381" w:rsidRPr="008A67AA" w14:paraId="484D548B" w14:textId="77777777" w:rsidTr="00AB3DC4">
        <w:tc>
          <w:tcPr>
            <w:tcW w:w="6111" w:type="dxa"/>
          </w:tcPr>
          <w:p w14:paraId="5B4D8753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Result Data</w:t>
            </w:r>
          </w:p>
        </w:tc>
      </w:tr>
      <w:tr w:rsidR="00455381" w:rsidRPr="008A67AA" w14:paraId="1036C7C0" w14:textId="77777777" w:rsidTr="00AB3DC4">
        <w:tc>
          <w:tcPr>
            <w:tcW w:w="6111" w:type="dxa"/>
          </w:tcPr>
          <w:p w14:paraId="59B126B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Replication Summary Start Time: 2021-07-14 21:47:36</w:t>
            </w:r>
          </w:p>
          <w:p w14:paraId="7C2752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Beginning data collection for replication summary, this may take awhile:</w:t>
            </w:r>
          </w:p>
          <w:p w14:paraId="0BA673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.....</w:t>
            </w:r>
          </w:p>
          <w:p w14:paraId="0BA3D80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Source DSA          largest delta    fails/total %%   error</w:t>
            </w:r>
          </w:p>
          <w:p w14:paraId="27A25A7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WBEA-AZ-S-DC01            43m:52s    0 /   5    0  </w:t>
            </w:r>
          </w:p>
          <w:p w14:paraId="1A7507E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WBEA-FTM-S-DC01           38m:45s    0 /   5    0  </w:t>
            </w:r>
          </w:p>
          <w:p w14:paraId="16BD1B1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Destination DSA     largest delta    fails/total %%   error</w:t>
            </w:r>
          </w:p>
          <w:p w14:paraId="6FC5D41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WBEA-AZ-S-DC01            38m:45s    0 /   5    0  </w:t>
            </w:r>
          </w:p>
          <w:p w14:paraId="13675FA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WBEA-FTM-S-DC01           43m:52s    0 /   5    0  </w:t>
            </w:r>
          </w:p>
          <w:p w14:paraId="7FCDAB6F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</w:tbl>
    <w:p w14:paraId="2099BF22" w14:textId="77777777" w:rsidR="00455381" w:rsidRDefault="00455381" w:rsidP="00455381">
      <w:pPr>
        <w:pStyle w:val="Heading3"/>
      </w:pPr>
    </w:p>
    <w:p w14:paraId="45463F89" w14:textId="77777777" w:rsidR="00455381" w:rsidRDefault="00455381" w:rsidP="00455381">
      <w:pPr>
        <w:pStyle w:val="Heading3"/>
      </w:pPr>
      <w:bookmarkStart w:id="62" w:name="_Toc77199150"/>
      <w:bookmarkStart w:id="63" w:name="_Toc77201518"/>
      <w:r>
        <w:t>DC Diags</w:t>
      </w:r>
      <w:bookmarkEnd w:id="62"/>
      <w:bookmarkEnd w:id="63"/>
    </w:p>
    <w:tbl>
      <w:tblPr>
        <w:tblStyle w:val="TableGridLight"/>
        <w:tblW w:w="13063" w:type="dxa"/>
        <w:tblLayout w:type="fixed"/>
        <w:tblLook w:val="04A0" w:firstRow="1" w:lastRow="0" w:firstColumn="1" w:lastColumn="0" w:noHBand="0" w:noVBand="1"/>
        <w:tblCaption w:val="DCDiags"/>
      </w:tblPr>
      <w:tblGrid>
        <w:gridCol w:w="13063"/>
      </w:tblGrid>
      <w:tr w:rsidR="00455381" w:rsidRPr="008A67AA" w14:paraId="2E0412F2" w14:textId="77777777" w:rsidTr="00AB3DC4">
        <w:tc>
          <w:tcPr>
            <w:tcW w:w="13063" w:type="dxa"/>
          </w:tcPr>
          <w:p w14:paraId="33004FD9" w14:textId="77777777" w:rsidR="00455381" w:rsidRPr="008A67AA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Result Data</w:t>
            </w:r>
          </w:p>
        </w:tc>
      </w:tr>
      <w:tr w:rsidR="00455381" w:rsidRPr="008A67AA" w14:paraId="048EA5EC" w14:textId="77777777" w:rsidTr="00AB3DC4">
        <w:tc>
          <w:tcPr>
            <w:tcW w:w="13063" w:type="dxa"/>
          </w:tcPr>
          <w:p w14:paraId="6D57A2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Directory Server Diagnosis</w:t>
            </w:r>
          </w:p>
          <w:p w14:paraId="561371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Performing initial setup:</w:t>
            </w:r>
          </w:p>
          <w:p w14:paraId="42E5478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Connecting to directory service on server ad.wbea.org.</w:t>
            </w:r>
          </w:p>
          <w:p w14:paraId="70F6FD2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Identified AD Forest. </w:t>
            </w:r>
          </w:p>
          <w:p w14:paraId="4E59E66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Collecting AD specific global data </w:t>
            </w:r>
          </w:p>
          <w:p w14:paraId="69E9E52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Collecting site info.</w:t>
            </w:r>
          </w:p>
          <w:p w14:paraId="4D08BED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Calling ldap_search_init_page(hld,CN=Sites,CN=Configuration,DC=ad,DC=wbea,DC=org,LDAP_SCOPE_SUBTREE,(objectCategory=ntDSSiteSettings),.......</w:t>
            </w:r>
          </w:p>
          <w:p w14:paraId="638D33D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The previous call succeeded </w:t>
            </w:r>
          </w:p>
          <w:p w14:paraId="3B0B7A4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Iterating through the sites </w:t>
            </w:r>
          </w:p>
          <w:p w14:paraId="425DE8B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Looking at base site object: CN=NTDS Site Settings,CN=Ft-McMurray,CN=Sites,CN=Configuration,DC=ad,DC=wbea,DC=org</w:t>
            </w:r>
          </w:p>
          <w:p w14:paraId="27B51A1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Getting ISTG and options for the site</w:t>
            </w:r>
          </w:p>
          <w:p w14:paraId="69B75A0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Looking at base site object: CN=NTDS Site Settings,CN=Azure-Canada,CN=Sites,CN=Configuration,DC=ad,DC=wbea,DC=org</w:t>
            </w:r>
          </w:p>
          <w:p w14:paraId="3A0648D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Getting ISTG and options for the site</w:t>
            </w:r>
          </w:p>
          <w:p w14:paraId="1E2528B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Identifying all servers.</w:t>
            </w:r>
          </w:p>
          <w:p w14:paraId="1297A85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Calling ldap_search_init_page(hld,CN=Sites,CN=Configuration,DC=ad,DC=wbea,DC=org,LDAP_SCOPE_SUBTREE,(objectClass=ntDSDsa),.......</w:t>
            </w:r>
          </w:p>
          <w:p w14:paraId="5F2193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The previous call succeeded....</w:t>
            </w:r>
          </w:p>
          <w:p w14:paraId="26125EB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The previous call succeeded</w:t>
            </w:r>
          </w:p>
          <w:p w14:paraId="29C77C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Iterating through the list of servers </w:t>
            </w:r>
          </w:p>
          <w:p w14:paraId="64FC358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Getting information for the server CN=NTDS Settings,CN=WBEA-FTM-S-DC01,CN=Servers,CN=Ft-McMurray,CN=Sites,CN=Configuration,DC=ad,DC=wbea,DC=org </w:t>
            </w:r>
          </w:p>
          <w:p w14:paraId="3A9FAD5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objectGuid obtained</w:t>
            </w:r>
          </w:p>
          <w:p w14:paraId="1ACA3FF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InvocationID obtained</w:t>
            </w:r>
          </w:p>
          <w:p w14:paraId="5C03F01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dnsHostname obtained</w:t>
            </w:r>
          </w:p>
          <w:p w14:paraId="1E1F9A7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site info obtained</w:t>
            </w:r>
          </w:p>
          <w:p w14:paraId="3D76CD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All the info for the server collected</w:t>
            </w:r>
          </w:p>
          <w:p w14:paraId="11BD7A5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Getting information for the server CN=NTDS Settings,CN=WBEA-AZ-S-DC01,CN=Servers,CN=Azure-Canada,CN=Sites,CN=Configuration,DC=ad,DC=wbea,DC=org </w:t>
            </w:r>
          </w:p>
          <w:p w14:paraId="2D0BCF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objectGuid obtained</w:t>
            </w:r>
          </w:p>
          <w:p w14:paraId="391E5E7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InvocationID obtained</w:t>
            </w:r>
          </w:p>
          <w:p w14:paraId="5D1A48C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dnsHostname obtained</w:t>
            </w:r>
          </w:p>
          <w:p w14:paraId="5467D74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site info obtained</w:t>
            </w:r>
          </w:p>
          <w:p w14:paraId="2EBBCEB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All the info for the server collected</w:t>
            </w:r>
          </w:p>
          <w:p w14:paraId="75F4F95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Identifying all NC cross-refs.</w:t>
            </w:r>
          </w:p>
          <w:p w14:paraId="520F9DA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* Found 2 DC(s). Testing 2 of them.</w:t>
            </w:r>
          </w:p>
          <w:p w14:paraId="3C1F2DE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Done gathering initial info.</w:t>
            </w:r>
          </w:p>
          <w:p w14:paraId="133035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Doing initial required tests</w:t>
            </w:r>
          </w:p>
          <w:p w14:paraId="3B8A1F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3CEFDF6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Testing server: Ft-McMurray\WBEA-FTM-S-DC01</w:t>
            </w:r>
          </w:p>
          <w:p w14:paraId="595AABD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Connectivity</w:t>
            </w:r>
          </w:p>
          <w:p w14:paraId="06802CA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Active Directory LDAP Services Check</w:t>
            </w:r>
          </w:p>
          <w:p w14:paraId="7E3CF32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Determining IP4 connectivity </w:t>
            </w:r>
          </w:p>
          <w:p w14:paraId="034A0BA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Active Directory RPC Services Check</w:t>
            </w:r>
          </w:p>
          <w:p w14:paraId="4AAC996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Connectivity</w:t>
            </w:r>
          </w:p>
          <w:p w14:paraId="5A8682B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7551F6C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Testing server: Azure-Canada\WBEA-AZ-S-DC01</w:t>
            </w:r>
          </w:p>
          <w:p w14:paraId="64752EF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Connectivity</w:t>
            </w:r>
          </w:p>
          <w:p w14:paraId="7E98CC7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Active Directory LDAP Services Check</w:t>
            </w:r>
          </w:p>
          <w:p w14:paraId="46E8FDA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Determining IP4 connectivity </w:t>
            </w:r>
          </w:p>
          <w:p w14:paraId="73578C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Active Directory RPC Services Check</w:t>
            </w:r>
          </w:p>
          <w:p w14:paraId="00A53BF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Connectivity</w:t>
            </w:r>
          </w:p>
          <w:p w14:paraId="5DF98FC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Doing primary tests</w:t>
            </w:r>
          </w:p>
          <w:p w14:paraId="4A0C949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5FAE247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Testing server: Ft-McMurray\WBEA-FTM-S-DC01</w:t>
            </w:r>
          </w:p>
          <w:p w14:paraId="36BB17B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Advertising</w:t>
            </w:r>
          </w:p>
          <w:p w14:paraId="4288CF4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DC WBEA-FTM-S-DC01 is advertising itself as a DC and having a DS.</w:t>
            </w:r>
          </w:p>
          <w:p w14:paraId="158562F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DC WBEA-FTM-S-DC01 is advertising as an LDAP server</w:t>
            </w:r>
          </w:p>
          <w:p w14:paraId="393254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DC WBEA-FTM-S-DC01 is advertising as having a writeable directory</w:t>
            </w:r>
          </w:p>
          <w:p w14:paraId="5AE949D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DC WBEA-FTM-S-DC01 is advertising as a Key Distribution Center</w:t>
            </w:r>
          </w:p>
          <w:p w14:paraId="42C2E1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DC WBEA-FTM-S-DC01 is advertising as a time server</w:t>
            </w:r>
          </w:p>
          <w:p w14:paraId="494BF32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DS WBEA-FTM-S-DC01 is advertising as a GC.</w:t>
            </w:r>
          </w:p>
          <w:p w14:paraId="01BC78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Advertising</w:t>
            </w:r>
          </w:p>
          <w:p w14:paraId="366057A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CheckSecurityError</w:t>
            </w:r>
          </w:p>
          <w:p w14:paraId="29104D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CutoffServers</w:t>
            </w:r>
          </w:p>
          <w:p w14:paraId="7181082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FrsEvent</w:t>
            </w:r>
          </w:p>
          <w:p w14:paraId="7E22378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File Replication Service Event log test </w:t>
            </w:r>
          </w:p>
          <w:p w14:paraId="01B9FA6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Skip the test because the server is running DFSR.</w:t>
            </w:r>
          </w:p>
          <w:p w14:paraId="56C84E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FrsEvent</w:t>
            </w:r>
          </w:p>
          <w:p w14:paraId="5D676CF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DFSREvent</w:t>
            </w:r>
          </w:p>
          <w:p w14:paraId="63CC369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The DFS Replication Event Log. </w:t>
            </w:r>
          </w:p>
          <w:p w14:paraId="2C5635A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event log DFS Replication on server WBEA-FTM-S-DC01.ad.wbea.org</w:t>
            </w:r>
          </w:p>
          <w:p w14:paraId="02557E3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could not be queried, error 0x5 "Access is denied."</w:t>
            </w:r>
          </w:p>
          <w:p w14:paraId="24D709E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DFSREvent</w:t>
            </w:r>
          </w:p>
          <w:p w14:paraId="68A480B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SysVolCheck</w:t>
            </w:r>
          </w:p>
          <w:p w14:paraId="09EA14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File Replication Service SYSVOL ready test </w:t>
            </w:r>
          </w:p>
          <w:p w14:paraId="74331B9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File Replication Service's SYSVOL is ready </w:t>
            </w:r>
          </w:p>
          <w:p w14:paraId="67B5BA0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SysVolCheck</w:t>
            </w:r>
          </w:p>
          <w:p w14:paraId="41AF9B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KccEvent</w:t>
            </w:r>
          </w:p>
          <w:p w14:paraId="08E9A2F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KCC Event log test</w:t>
            </w:r>
          </w:p>
          <w:p w14:paraId="061DFB2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event log Directory Service on server WBEA-FTM-S-DC01.ad.wbea.org</w:t>
            </w:r>
          </w:p>
          <w:p w14:paraId="4738F9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could not be queried, error 0x5 "Access is denied."</w:t>
            </w:r>
          </w:p>
          <w:p w14:paraId="6FB791E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KccEvent</w:t>
            </w:r>
          </w:p>
          <w:p w14:paraId="7064785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KnowsOfRoleHolders</w:t>
            </w:r>
          </w:p>
          <w:p w14:paraId="5969C1E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Schema Owner = CN=NTDS Settings,CN=WBEA-FTM-S-DC01,CN=Servers,CN=Ft-McMurray,CN=Sites,CN=Configuration,DC=ad,DC=wbea,DC=org</w:t>
            </w:r>
          </w:p>
          <w:p w14:paraId="493F9C9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Domain Owner = CN=NTDS Settings,CN=WBEA-FTM-S-DC01,CN=Servers,CN=Ft-McMurray,CN=Sites,CN=Configuration,DC=ad,DC=wbea,DC=org</w:t>
            </w:r>
          </w:p>
          <w:p w14:paraId="2867547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PDC Owner = CN=NTDS Settings,CN=WBEA-FTM-S-DC01,CN=Servers,CN=Ft-McMurray,CN=Sites,CN=Configuration,DC=ad,DC=wbea,DC=org</w:t>
            </w:r>
          </w:p>
          <w:p w14:paraId="1F209D5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Rid Owner = CN=NTDS Settings,CN=WBEA-FTM-S-DC01,CN=Servers,CN=Ft-McMurray,CN=Sites,CN=Configuration,DC=ad,DC=wbea,DC=org</w:t>
            </w:r>
          </w:p>
          <w:p w14:paraId="414013D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Infrastructure Update Owner = CN=NTDS Settings,CN=WBEA-FTM-S-DC01,CN=Servers,CN=Ft-McMurray,CN=Sites,CN=Configuration,DC=ad,DC=wbea,DC=org</w:t>
            </w:r>
          </w:p>
          <w:p w14:paraId="524578F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</w:t>
            </w:r>
          </w:p>
          <w:p w14:paraId="4E3E8A7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KnowsOfRoleHolders</w:t>
            </w:r>
          </w:p>
          <w:p w14:paraId="50532FA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MachineAccount</w:t>
            </w:r>
          </w:p>
          <w:p w14:paraId="22570E0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machine account for DC WBEA-FTM-S-DC01 on DC WBEA-FTM-S-DC01.</w:t>
            </w:r>
          </w:p>
          <w:p w14:paraId="00C100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:LDAP/WBEA-FTM-S-DC01.ad.wbea.org/ad.wbea.org</w:t>
            </w:r>
          </w:p>
          <w:p w14:paraId="072AC0D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:LDAP/WBEA-FTM-S-DC01.ad.wbea.org</w:t>
            </w:r>
          </w:p>
          <w:p w14:paraId="0E34F0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:LDAP/WBEA-FTM-S-DC01</w:t>
            </w:r>
          </w:p>
          <w:p w14:paraId="1FEA9A1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:LDAP/WBEA-FTM-S-DC01.ad.wbea.org/WBEA</w:t>
            </w:r>
          </w:p>
          <w:p w14:paraId="0626921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:LDAP/e857d5d9-b51a-4d20-b11a-d9803096b328._msdcs.ad.wbea.org</w:t>
            </w:r>
          </w:p>
          <w:p w14:paraId="10BED5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:E3514235-4B06-11D1-AB04-00C04FC2DCD2/e857d5d9-b51a-4d20-b11a-d9803096b328/ad.wbea.org</w:t>
            </w:r>
          </w:p>
          <w:p w14:paraId="04005C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:HOST/WBEA-FTM-S-DC01.ad.wbea.org/ad.wbea.org</w:t>
            </w:r>
          </w:p>
          <w:p w14:paraId="1CF23D9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:HOST/WBEA-FTM-S-DC01.ad.wbea.org</w:t>
            </w:r>
          </w:p>
          <w:p w14:paraId="1431051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:HOST/WBEA-FTM-S-DC01</w:t>
            </w:r>
          </w:p>
          <w:p w14:paraId="379DD70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:HOST/WBEA-FTM-S-DC01.ad.wbea.org/WBEA</w:t>
            </w:r>
          </w:p>
          <w:p w14:paraId="3D50080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:GC/WBEA-FTM-S-DC01.ad.wbea.org/ad.wbea.org</w:t>
            </w:r>
          </w:p>
          <w:p w14:paraId="425168F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MachineAccount</w:t>
            </w:r>
          </w:p>
          <w:p w14:paraId="48346C7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NCSecDesc</w:t>
            </w:r>
          </w:p>
          <w:p w14:paraId="1E32464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 all NC's on DC WBEA-FTM-S-DC01.</w:t>
            </w:r>
          </w:p>
          <w:p w14:paraId="09BE25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* Security Permissions Check for</w:t>
            </w:r>
          </w:p>
          <w:p w14:paraId="5EBDCCF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DC=ForestDnsZones,DC=ad,DC=wbea,DC=org</w:t>
            </w:r>
          </w:p>
          <w:p w14:paraId="326C29B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(NDNC,Version 3)</w:t>
            </w:r>
          </w:p>
          <w:p w14:paraId="7A894E7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0093DDD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DC=DomainDnsZones,DC=ad,DC=wbea,DC=org</w:t>
            </w:r>
          </w:p>
          <w:p w14:paraId="43B119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(NDNC,Version 3)</w:t>
            </w:r>
          </w:p>
          <w:p w14:paraId="7C1AF32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30EFB0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CN=Schema,CN=Configuration,DC=ad,DC=wbea,DC=org</w:t>
            </w:r>
          </w:p>
          <w:p w14:paraId="7641F79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(Schema,Version 3)</w:t>
            </w:r>
          </w:p>
          <w:p w14:paraId="5BC4CC1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27D5DBE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CN=Configuration,DC=ad,DC=wbea,DC=org</w:t>
            </w:r>
          </w:p>
          <w:p w14:paraId="526309E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(Configuration,Version 3)</w:t>
            </w:r>
          </w:p>
          <w:p w14:paraId="3C80F2D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39EFD90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DC=ad,DC=wbea,DC=org</w:t>
            </w:r>
          </w:p>
          <w:p w14:paraId="41649AC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(Domain,Version 3)</w:t>
            </w:r>
          </w:p>
          <w:p w14:paraId="4B91E27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NCSecDesc</w:t>
            </w:r>
          </w:p>
          <w:p w14:paraId="36A8B3F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NetLogons</w:t>
            </w:r>
          </w:p>
          <w:p w14:paraId="010DA77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Network Logons Privileges Check</w:t>
            </w:r>
          </w:p>
          <w:p w14:paraId="03DE165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Verified share \\WBEA-FTM-S-DC01\netlogon</w:t>
            </w:r>
          </w:p>
          <w:p w14:paraId="7A0BAB1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Verified share \\WBEA-FTM-S-DC01\sysvol</w:t>
            </w:r>
          </w:p>
          <w:p w14:paraId="2CB0AD5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[WBEA-FTM-S-DC01] User credentials does not have permission to perform</w:t>
            </w:r>
          </w:p>
          <w:p w14:paraId="10F6E4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this operation.</w:t>
            </w:r>
          </w:p>
          <w:p w14:paraId="6AB86D3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account used for this test must have network logon privileges</w:t>
            </w:r>
          </w:p>
          <w:p w14:paraId="4044095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for this machine's domain.</w:t>
            </w:r>
          </w:p>
          <w:p w14:paraId="0D27275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NetLogons</w:t>
            </w:r>
          </w:p>
          <w:p w14:paraId="321C51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ObjectsReplicated</w:t>
            </w:r>
          </w:p>
          <w:p w14:paraId="035D44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WBEA-FTM-S-DC01 is in domain DC=ad,DC=wbea,DC=org</w:t>
            </w:r>
          </w:p>
          <w:p w14:paraId="2C0762C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for CN=WBEA-FTM-S-DC01,OU=Domain Controllers,DC=ad,DC=wbea,DC=org in domain DC=ad,DC=wbea,DC=org on 2 servers</w:t>
            </w:r>
          </w:p>
          <w:p w14:paraId="3265933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Object is up-to-date on all servers.</w:t>
            </w:r>
          </w:p>
          <w:p w14:paraId="7DCE32F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for CN=NTDS Settings,CN=WBEA-FTM-S-DC01,CN=Servers,CN=Ft-McMurray,CN=Sites,CN=Configuration,DC=ad,DC=wbea,DC=org in domain CN=Configuration,DC=ad,DC=wbea,DC=org on 2 servers</w:t>
            </w:r>
          </w:p>
          <w:p w14:paraId="6A8559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Object is up-to-date on all servers.</w:t>
            </w:r>
          </w:p>
          <w:p w14:paraId="18B68B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</w:t>
            </w:r>
          </w:p>
          <w:p w14:paraId="2E01ACE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ObjectsReplicated</w:t>
            </w:r>
          </w:p>
          <w:p w14:paraId="11529CF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OutboundSecureChannels</w:t>
            </w:r>
          </w:p>
          <w:p w14:paraId="295D80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Replications</w:t>
            </w:r>
          </w:p>
          <w:p w14:paraId="03272CC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Replications Check</w:t>
            </w:r>
          </w:p>
          <w:p w14:paraId="10EEC39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[Replications Check,WBEA-FTM-S-DC01] DsReplicaGetInfo(PENDING_OPS,</w:t>
            </w:r>
          </w:p>
          <w:p w14:paraId="32D228C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NULL) failed, error 0x2105 "Replication access was denied."</w:t>
            </w:r>
          </w:p>
          <w:p w14:paraId="437388F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Replications</w:t>
            </w:r>
          </w:p>
          <w:p w14:paraId="4259BBA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RidManager</w:t>
            </w:r>
          </w:p>
          <w:p w14:paraId="077FD1C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Available RID Pool for the Domain is 6101 to 1073741823</w:t>
            </w:r>
          </w:p>
          <w:p w14:paraId="4DA075C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WBEA-FTM-S-DC01.ad.wbea.org is the RID Master</w:t>
            </w:r>
          </w:p>
          <w:p w14:paraId="1FD3E22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DsBind with RID Master was successful</w:t>
            </w:r>
          </w:p>
          <w:p w14:paraId="1E980A9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rIDAllocationPool is 3601 to 4100</w:t>
            </w:r>
          </w:p>
          <w:p w14:paraId="49DA6E6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rIDPreviousAllocationPool is 3601 to 4100</w:t>
            </w:r>
          </w:p>
          <w:p w14:paraId="5BCA972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rIDNextRID: 3700</w:t>
            </w:r>
          </w:p>
          <w:p w14:paraId="061560F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RidManager</w:t>
            </w:r>
          </w:p>
          <w:p w14:paraId="7D35237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Services</w:t>
            </w:r>
          </w:p>
          <w:p w14:paraId="7A9D85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EventSystem</w:t>
            </w:r>
          </w:p>
          <w:p w14:paraId="0820557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RpcSs</w:t>
            </w:r>
          </w:p>
          <w:p w14:paraId="5B7C6E4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NTDS</w:t>
            </w:r>
          </w:p>
          <w:p w14:paraId="4FA094A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Could not open NTDS Service on WBEA-FTM-S-DC01, error 0x5</w:t>
            </w:r>
          </w:p>
          <w:p w14:paraId="5E72CCB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"Access is denied."</w:t>
            </w:r>
          </w:p>
          <w:p w14:paraId="7524555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DnsCache</w:t>
            </w:r>
          </w:p>
          <w:p w14:paraId="0DEB6BD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DFSR</w:t>
            </w:r>
          </w:p>
          <w:p w14:paraId="1B94BA4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IsmServ</w:t>
            </w:r>
          </w:p>
          <w:p w14:paraId="33B9E3F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kdc</w:t>
            </w:r>
          </w:p>
          <w:p w14:paraId="7D6C70B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SamSs</w:t>
            </w:r>
          </w:p>
          <w:p w14:paraId="442C4C4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LanmanServer</w:t>
            </w:r>
          </w:p>
          <w:p w14:paraId="72783F0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LanmanWorkstation</w:t>
            </w:r>
          </w:p>
          <w:p w14:paraId="0A17B31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w32time</w:t>
            </w:r>
          </w:p>
          <w:p w14:paraId="4A3E130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NETLOGON</w:t>
            </w:r>
          </w:p>
          <w:p w14:paraId="4A6DE58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Services</w:t>
            </w:r>
          </w:p>
          <w:p w14:paraId="750BB6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SystemLog</w:t>
            </w:r>
          </w:p>
          <w:p w14:paraId="5D6DBE0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System Event log test</w:t>
            </w:r>
          </w:p>
          <w:p w14:paraId="561F34A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event log System on server WBEA-FTM-S-DC01.ad.wbea.org could not</w:t>
            </w:r>
          </w:p>
          <w:p w14:paraId="0633FA6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be queried, error 0x5 "Access is denied."</w:t>
            </w:r>
          </w:p>
          <w:p w14:paraId="131943E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failed test SystemLog</w:t>
            </w:r>
          </w:p>
          <w:p w14:paraId="4B4F385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Topology</w:t>
            </w:r>
          </w:p>
          <w:p w14:paraId="3930E3E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VerifyEnterpriseReferences</w:t>
            </w:r>
          </w:p>
          <w:p w14:paraId="23A4ED2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VerifyReferences</w:t>
            </w:r>
          </w:p>
          <w:p w14:paraId="092A431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(serverReference)</w:t>
            </w:r>
          </w:p>
          <w:p w14:paraId="355C87F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CN=WBEA-FTM-S-DC01,OU=Domain Controllers,DC=ad,DC=wbea,DC=org and</w:t>
            </w:r>
          </w:p>
          <w:p w14:paraId="39DA15C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backlink on</w:t>
            </w:r>
          </w:p>
          <w:p w14:paraId="7E8272D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CN=WBEA-FTM-S-DC01,CN=Servers,CN=Ft-McMurray,CN=Sites,CN=Configuration,DC=ad,DC=wbea,DC=org</w:t>
            </w:r>
          </w:p>
          <w:p w14:paraId="6D7BC1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are correct. </w:t>
            </w:r>
          </w:p>
          <w:p w14:paraId="3FCD45A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(serverReferenceBL)</w:t>
            </w:r>
          </w:p>
          <w:p w14:paraId="40F5C33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CN=FTMHO-S-DC01,CN=Topology,CN=Domain System Volume,CN=DFSR-GlobalSettings,CN=System,DC=ad,DC=wbea,DC=org</w:t>
            </w:r>
          </w:p>
          <w:p w14:paraId="2F4E69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and backlink on</w:t>
            </w:r>
          </w:p>
          <w:p w14:paraId="6E3E858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CN=NTDS Settings,CN=WBEA-FTM-S-DC01,CN=Servers,CN=Ft-McMurray,CN=Sites,CN=Configuration,DC=ad,DC=wbea,DC=org</w:t>
            </w:r>
          </w:p>
          <w:p w14:paraId="6F94E5D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are correct. </w:t>
            </w:r>
          </w:p>
          <w:p w14:paraId="3E41DDF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(msDFSR-ComputerReferenceBL)</w:t>
            </w:r>
          </w:p>
          <w:p w14:paraId="7FEC3DF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CN=FTMHO-S-DC01,CN=Topology,CN=Domain System Volume,CN=DFSR-GlobalSettings,CN=System,DC=ad,DC=wbea,DC=org</w:t>
            </w:r>
          </w:p>
          <w:p w14:paraId="2513122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and backlink on</w:t>
            </w:r>
          </w:p>
          <w:p w14:paraId="67ABB30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CN=WBEA-FTM-S-DC01,OU=Domain Controllers,DC=ad,DC=wbea,DC=org are</w:t>
            </w:r>
          </w:p>
          <w:p w14:paraId="410056C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correct. </w:t>
            </w:r>
          </w:p>
          <w:p w14:paraId="450F04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WBEA-FTM-S-DC01 passed test VerifyReferences</w:t>
            </w:r>
          </w:p>
          <w:p w14:paraId="6C2544F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VerifyReplicas</w:t>
            </w:r>
          </w:p>
          <w:p w14:paraId="6CD43BC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250739F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Testing server: Azure-Canada\WBEA-AZ-S-DC01</w:t>
            </w:r>
          </w:p>
          <w:p w14:paraId="21474A0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Advertising</w:t>
            </w:r>
          </w:p>
          <w:p w14:paraId="46F039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Warning: DsGetDcName returned information for</w:t>
            </w:r>
          </w:p>
          <w:p w14:paraId="08EA05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\\WBEA-FTM-S-DC01.ad.wbea.org, when we were trying to reach</w:t>
            </w:r>
          </w:p>
          <w:p w14:paraId="14DBE42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WBEA-AZ-S-DC01.</w:t>
            </w:r>
          </w:p>
          <w:p w14:paraId="52CD58B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SERVER IS NOT RESPONDING or IS NOT CONSIDERED SUITABLE.</w:t>
            </w:r>
          </w:p>
          <w:p w14:paraId="2AD0E0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failed test Advertising</w:t>
            </w:r>
          </w:p>
          <w:p w14:paraId="2A4A62F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CheckSecurityError</w:t>
            </w:r>
          </w:p>
          <w:p w14:paraId="02C463D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CutoffServers</w:t>
            </w:r>
          </w:p>
          <w:p w14:paraId="433635F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FrsEvent</w:t>
            </w:r>
          </w:p>
          <w:p w14:paraId="11C069C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File Replication Service Event log test </w:t>
            </w:r>
          </w:p>
          <w:p w14:paraId="1DA687C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Skip the test because the server is running DFSR.</w:t>
            </w:r>
          </w:p>
          <w:p w14:paraId="18B3B5A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FrsEvent</w:t>
            </w:r>
          </w:p>
          <w:p w14:paraId="414BE79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DFSREvent</w:t>
            </w:r>
          </w:p>
          <w:p w14:paraId="18012AC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DFS Replication Event Log. </w:t>
            </w:r>
          </w:p>
          <w:p w14:paraId="7FD21B3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There are warning or error events within the last 24 hours after the</w:t>
            </w:r>
          </w:p>
          <w:p w14:paraId="3A6AAC1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SYSVOL has been shared.  Failing SYSVOL replication problems may cause</w:t>
            </w:r>
          </w:p>
          <w:p w14:paraId="29583D6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Group Policy problems. </w:t>
            </w:r>
          </w:p>
          <w:p w14:paraId="393967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 warning event occurred.  EventID: 0x80001396</w:t>
            </w:r>
          </w:p>
          <w:p w14:paraId="6A3E989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07/13/2021   21:58:09</w:t>
            </w:r>
          </w:p>
          <w:p w14:paraId="7E71FD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7605CE2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DFS Replication service is stopping communication with partner WBEA-FTM-S-DC01 for replication group Domain System Volume due to an error. The service will retry the connection periodically. </w:t>
            </w:r>
          </w:p>
          <w:p w14:paraId="57C1FCA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</w:t>
            </w:r>
          </w:p>
          <w:p w14:paraId="4805F70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   Additional Information: </w:t>
            </w:r>
          </w:p>
          <w:p w14:paraId="27E253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Error: 9033 (The request was cancelled by a shutdown) </w:t>
            </w:r>
          </w:p>
          <w:p w14:paraId="30B1246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Connection ID: C33BF78B-B300-4AA7-9C4B-BE0179BE3517 </w:t>
            </w:r>
          </w:p>
          <w:p w14:paraId="16CDAC3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Replication Group ID: C21B022E-39AC-478B-A57A-40DC4FA8DB74</w:t>
            </w:r>
          </w:p>
          <w:p w14:paraId="6B5410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 warning event occurred.  EventID: 0x80001396</w:t>
            </w:r>
          </w:p>
          <w:p w14:paraId="1300140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07/13/2021   23:11:04</w:t>
            </w:r>
          </w:p>
          <w:p w14:paraId="050E4EE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10F5CA6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DFS Replication service is stopping communication with partner WBEA-FTM-S-DC01 for replication group Domain System Volume due to an error. The service will retry the connection periodically. </w:t>
            </w:r>
          </w:p>
          <w:p w14:paraId="406202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</w:t>
            </w:r>
          </w:p>
          <w:p w14:paraId="0B18B71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Additional Information: </w:t>
            </w:r>
          </w:p>
          <w:p w14:paraId="4E35B74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Error: 9033 (The request was cancelled by a shutdown) </w:t>
            </w:r>
          </w:p>
          <w:p w14:paraId="7DC47C7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Connection ID: C33BF78B-B300-4AA7-9C4B-BE0179BE3517 </w:t>
            </w:r>
          </w:p>
          <w:p w14:paraId="75E826D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Replication Group ID: C21B022E-39AC-478B-A57A-40DC4FA8DB74</w:t>
            </w:r>
          </w:p>
          <w:p w14:paraId="6625F9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 warning event occurred.  EventID: 0x80001396</w:t>
            </w:r>
          </w:p>
          <w:p w14:paraId="59DA66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21:13:00</w:t>
            </w:r>
          </w:p>
          <w:p w14:paraId="2AA3C04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6714C51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DFS Replication service is stopping communication with partner WBEA-FTM-S-DC01 for replication group Domain System Volume due to an error. The service will retry the connection periodically. </w:t>
            </w:r>
          </w:p>
          <w:p w14:paraId="22DA57B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</w:t>
            </w:r>
          </w:p>
          <w:p w14:paraId="2D63656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Additional Information: </w:t>
            </w:r>
          </w:p>
          <w:p w14:paraId="59356E5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Error: 9033 (The request was cancelled by a shutdown) </w:t>
            </w:r>
          </w:p>
          <w:p w14:paraId="71D7D91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Connection ID: C33BF78B-B300-4AA7-9C4B-BE0179BE3517 </w:t>
            </w:r>
          </w:p>
          <w:p w14:paraId="00B082D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Replication Group ID: C21B022E-39AC-478B-A57A-40DC4FA8DB74</w:t>
            </w:r>
          </w:p>
          <w:p w14:paraId="0E97C47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DFSREvent</w:t>
            </w:r>
          </w:p>
          <w:p w14:paraId="6F593E6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SysVolCheck</w:t>
            </w:r>
          </w:p>
          <w:p w14:paraId="4DBC09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File Replication Service SYSVOL ready test </w:t>
            </w:r>
          </w:p>
          <w:p w14:paraId="41B494F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registry lookup failed to determine the state of the SYSVOL.  The</w:t>
            </w:r>
          </w:p>
          <w:p w14:paraId="47C4702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error returned  was 0x0 "The operation completed successfully.".</w:t>
            </w:r>
          </w:p>
          <w:p w14:paraId="560F2B2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 the FRS event log to see if the SYSVOL has successfully been</w:t>
            </w:r>
          </w:p>
          <w:p w14:paraId="1EF7971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shared. </w:t>
            </w:r>
          </w:p>
          <w:p w14:paraId="1B6B327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SysVolCheck</w:t>
            </w:r>
          </w:p>
          <w:p w14:paraId="7A7C613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KccEvent</w:t>
            </w:r>
          </w:p>
          <w:p w14:paraId="10AA4E3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KCC Event log test</w:t>
            </w:r>
          </w:p>
          <w:p w14:paraId="7087D96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Found no KCC errors in "Directory Service" Event log in the last 15 minutes.</w:t>
            </w:r>
          </w:p>
          <w:p w14:paraId="26ACA94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KccEvent</w:t>
            </w:r>
          </w:p>
          <w:p w14:paraId="48E5CB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KnowsOfRoleHolders</w:t>
            </w:r>
          </w:p>
          <w:p w14:paraId="32CC139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Schema Owner = CN=NTDS Settings,CN=WBEA-FTM-S-DC01,CN=Servers,CN=Ft-McMurray,CN=Sites,CN=Configuration,DC=ad,DC=wbea,DC=org</w:t>
            </w:r>
          </w:p>
          <w:p w14:paraId="5A195EC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Role Domain Owner = CN=NTDS Settings,CN=WBEA-FTM-S-DC01,CN=Servers,CN=Ft-McMurray,CN=Sites,CN=Configuration,DC=ad,DC=wbea,DC=org</w:t>
            </w:r>
          </w:p>
          <w:p w14:paraId="1A56C67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PDC Owner = CN=NTDS Settings,CN=WBEA-FTM-S-DC01,CN=Servers,CN=Ft-McMurray,CN=Sites,CN=Configuration,DC=ad,DC=wbea,DC=org</w:t>
            </w:r>
          </w:p>
          <w:p w14:paraId="0E08EE4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Rid Owner = CN=NTDS Settings,CN=WBEA-FTM-S-DC01,CN=Servers,CN=Ft-McMurray,CN=Sites,CN=Configuration,DC=ad,DC=wbea,DC=org</w:t>
            </w:r>
          </w:p>
          <w:p w14:paraId="07AA810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Role Infrastructure Update Owner = CN=NTDS Settings,CN=WBEA-FTM-S-DC01,CN=Servers,CN=Ft-McMurray,CN=Sites,CN=Configuration,DC=ad,DC=wbea,DC=org</w:t>
            </w:r>
          </w:p>
          <w:p w14:paraId="33248B7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</w:t>
            </w:r>
          </w:p>
          <w:p w14:paraId="1C07F8C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KnowsOfRoleHolders</w:t>
            </w:r>
          </w:p>
          <w:p w14:paraId="78DEBC6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MachineAccount</w:t>
            </w:r>
          </w:p>
          <w:p w14:paraId="13EDE54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machine account for DC WBEA-AZ-S-DC01 on DC WBEA-AZ-S-DC01.</w:t>
            </w:r>
          </w:p>
          <w:p w14:paraId="2880A69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:LDAP/WBEA-AZ-S-DC01.ad.wbea.org/ad.wbea.org</w:t>
            </w:r>
          </w:p>
          <w:p w14:paraId="6A83964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:LDAP/WBEA-AZ-S-DC01.ad.wbea.org</w:t>
            </w:r>
          </w:p>
          <w:p w14:paraId="55289D5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:LDAP/WBEA-AZ-S-DC01</w:t>
            </w:r>
          </w:p>
          <w:p w14:paraId="122A2A3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:LDAP/WBEA-AZ-S-DC01.ad.wbea.org/WBEA</w:t>
            </w:r>
          </w:p>
          <w:p w14:paraId="76A25E9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:LDAP/006b0d90-be73-441f-85d2-6764bfca32ff._msdcs.ad.wbea.org</w:t>
            </w:r>
          </w:p>
          <w:p w14:paraId="4E1496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:E3514235-4B06-11D1-AB04-00C04FC2DCD2/006b0d90-be73-441f-85d2-6764bfca32ff/ad.wbea.org</w:t>
            </w:r>
          </w:p>
          <w:p w14:paraId="06E595E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:HOST/WBEA-AZ-S-DC01.ad.wbea.org/ad.wbea.org</w:t>
            </w:r>
          </w:p>
          <w:p w14:paraId="30B4D96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:HOST/WBEA-AZ-S-DC01.ad.wbea.org</w:t>
            </w:r>
          </w:p>
          <w:p w14:paraId="2505CC8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:HOST/WBEA-AZ-S-DC01</w:t>
            </w:r>
          </w:p>
          <w:p w14:paraId="6A84AED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:HOST/WBEA-AZ-S-DC01.ad.wbea.org/WBEA</w:t>
            </w:r>
          </w:p>
          <w:p w14:paraId="7F34266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SPN found :GC/WBEA-AZ-S-DC01.ad.wbea.org/ad.wbea.org</w:t>
            </w:r>
          </w:p>
          <w:p w14:paraId="0EB11A8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MachineAccount</w:t>
            </w:r>
          </w:p>
          <w:p w14:paraId="3B53650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NCSecDesc</w:t>
            </w:r>
          </w:p>
          <w:p w14:paraId="0957183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 all NC's on DC WBEA-AZ-S-DC01.</w:t>
            </w:r>
          </w:p>
          <w:p w14:paraId="6D4957B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31B7D25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DC=ForestDnsZones,DC=ad,DC=wbea,DC=org</w:t>
            </w:r>
          </w:p>
          <w:p w14:paraId="740E186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(NDNC,Version 3)</w:t>
            </w:r>
          </w:p>
          <w:p w14:paraId="5BCBAA8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2F598EA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DC=DomainDnsZones,DC=ad,DC=wbea,DC=org</w:t>
            </w:r>
          </w:p>
          <w:p w14:paraId="19C26A7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(NDNC,Version 3)</w:t>
            </w:r>
          </w:p>
          <w:p w14:paraId="527A5FB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3BB6FA8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CN=Schema,CN=Configuration,DC=ad,DC=wbea,DC=org</w:t>
            </w:r>
          </w:p>
          <w:p w14:paraId="75B6AB7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(Schema,Version 3)</w:t>
            </w:r>
          </w:p>
          <w:p w14:paraId="7BDDEA6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0B770F9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CN=Configuration,DC=ad,DC=wbea,DC=org</w:t>
            </w:r>
          </w:p>
          <w:p w14:paraId="719D21E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(Configuration,Version 3)</w:t>
            </w:r>
          </w:p>
          <w:p w14:paraId="3429F71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Security Permissions Check for</w:t>
            </w:r>
          </w:p>
          <w:p w14:paraId="48F9812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DC=ad,DC=wbea,DC=org</w:t>
            </w:r>
          </w:p>
          <w:p w14:paraId="26DD884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(Domain,Version 3)</w:t>
            </w:r>
          </w:p>
          <w:p w14:paraId="1BC2832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......................... WBEA-AZ-S-DC01 passed test NCSecDesc</w:t>
            </w:r>
          </w:p>
          <w:p w14:paraId="102D79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NetLogons</w:t>
            </w:r>
          </w:p>
          <w:p w14:paraId="3BA1E9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Network Logons Privileges Check</w:t>
            </w:r>
          </w:p>
          <w:p w14:paraId="4D7DD1F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Unable to connect to the NETLOGON share! (\\WBEA-AZ-S-DC01\netlogon)</w:t>
            </w:r>
          </w:p>
          <w:p w14:paraId="6EED579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[WBEA-AZ-S-DC01] An net use or LsaPolicy operation failed with error</w:t>
            </w:r>
          </w:p>
          <w:p w14:paraId="2245E15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67, The network name cannot be found..</w:t>
            </w:r>
          </w:p>
          <w:p w14:paraId="6DE1D9B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failed test NetLogons</w:t>
            </w:r>
          </w:p>
          <w:p w14:paraId="0C6ADE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ObjectsReplicated</w:t>
            </w:r>
          </w:p>
          <w:p w14:paraId="7AD5BA7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WBEA-AZ-S-DC01 is in domain DC=ad,DC=wbea,DC=org</w:t>
            </w:r>
          </w:p>
          <w:p w14:paraId="746053D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for CN=WBEA-AZ-S-DC01,OU=Domain Controllers,DC=ad,DC=wbea,DC=org in domain DC=ad,DC=wbea,DC=org on 2 servers</w:t>
            </w:r>
          </w:p>
          <w:p w14:paraId="2E7CE72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Object is up-to-date on all servers.</w:t>
            </w:r>
          </w:p>
          <w:p w14:paraId="08BB7AE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Checking for CN=NTDS Settings,CN=WBEA-AZ-S-DC01,CN=Servers,CN=Azure-Canada,CN=Sites,CN=Configuration,DC=ad,DC=wbea,DC=org in domain CN=Configuration,DC=ad,DC=wbea,DC=org on 2 servers</w:t>
            </w:r>
          </w:p>
          <w:p w14:paraId="1B661C2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Object is up-to-date on all servers.</w:t>
            </w:r>
          </w:p>
          <w:p w14:paraId="3752B4C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ObjectsReplicated</w:t>
            </w:r>
          </w:p>
          <w:p w14:paraId="7AEECB8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OutboundSecureChannels</w:t>
            </w:r>
          </w:p>
          <w:p w14:paraId="3602D69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Replications</w:t>
            </w:r>
          </w:p>
          <w:p w14:paraId="25EED23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Replications Check</w:t>
            </w:r>
          </w:p>
          <w:p w14:paraId="5602874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Replication Latency Check</w:t>
            </w:r>
          </w:p>
          <w:p w14:paraId="3A0BA03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DC=ForestDnsZones,DC=ad,DC=wbea,DC=org</w:t>
            </w:r>
          </w:p>
          <w:p w14:paraId="6B0DD1B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Latency information for 8 entries in the vector were ignored.</w:t>
            </w:r>
          </w:p>
          <w:p w14:paraId="0C32553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8 were retired Invocations.  0 were either: read-only replicas and are not verifiably latent, or dc's no longer replicating this nc.  0 had no latency information (Win2K DC).  </w:t>
            </w:r>
          </w:p>
          <w:p w14:paraId="01FCA1D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DC=DomainDnsZones,DC=ad,DC=wbea,DC=org</w:t>
            </w:r>
          </w:p>
          <w:p w14:paraId="53DA3E3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Latency information for 8 entries in the vector were ignored.</w:t>
            </w:r>
          </w:p>
          <w:p w14:paraId="76911D1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8 were retired Invocations.  0 were either: read-only replicas and are not verifiably latent, or dc's no longer replicating this nc.  0 had no latency information (Win2K DC).  </w:t>
            </w:r>
          </w:p>
          <w:p w14:paraId="3816082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CN=Schema,CN=Configuration,DC=ad,DC=wbea,DC=org</w:t>
            </w:r>
          </w:p>
          <w:p w14:paraId="404358F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Latency information for 8 entries in the vector were ignored.</w:t>
            </w:r>
          </w:p>
          <w:p w14:paraId="72B900A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8 were retired Invocations.  0 were either: read-only replicas and are not verifiably latent, or dc's no longer replicating this nc.  0 had no latency information (Win2K DC).  </w:t>
            </w:r>
          </w:p>
          <w:p w14:paraId="3E5AE95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CN=Configuration,DC=ad,DC=wbea,DC=org</w:t>
            </w:r>
          </w:p>
          <w:p w14:paraId="40B6DDB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Latency information for 8 entries in the vector were ignored.</w:t>
            </w:r>
          </w:p>
          <w:p w14:paraId="42647BE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   8 were retired Invocations.  0 were either: read-only replicas and are not verifiably latent, or dc's no longer replicating this nc.  0 had no latency information (Win2K DC).  </w:t>
            </w:r>
          </w:p>
          <w:p w14:paraId="23F28F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DC=ad,DC=wbea,DC=org</w:t>
            </w:r>
          </w:p>
          <w:p w14:paraId="2B897C9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Latency information for 8 entries in the vector were ignored.</w:t>
            </w:r>
          </w:p>
          <w:p w14:paraId="547CF3A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         8 were retired Invocations.  0 were either: read-only replicas and are not verifiably latent, or dc's no longer replicating this nc.  0 had no latency information (Win2K DC).  </w:t>
            </w:r>
          </w:p>
          <w:p w14:paraId="589D6A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Replications</w:t>
            </w:r>
          </w:p>
          <w:p w14:paraId="29FB2B2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RidManager</w:t>
            </w:r>
          </w:p>
          <w:p w14:paraId="23B33F4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Available RID Pool for the Domain is 6101 to 1073741823</w:t>
            </w:r>
          </w:p>
          <w:p w14:paraId="2E8E4A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WBEA-FTM-S-DC01.ad.wbea.org is the RID Master</w:t>
            </w:r>
          </w:p>
          <w:p w14:paraId="23BB995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DsBind with RID Master was successful</w:t>
            </w:r>
          </w:p>
          <w:p w14:paraId="6EF7209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rIDAllocationPool is 5601 to 6100</w:t>
            </w:r>
          </w:p>
          <w:p w14:paraId="19A9DCE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rIDPreviousAllocationPool is 5601 to 6100</w:t>
            </w:r>
          </w:p>
          <w:p w14:paraId="248B7B2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rIDNextRID: 5601</w:t>
            </w:r>
          </w:p>
          <w:p w14:paraId="16016C9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RidManager</w:t>
            </w:r>
          </w:p>
          <w:p w14:paraId="4FAF2D9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Services</w:t>
            </w:r>
          </w:p>
          <w:p w14:paraId="0E74490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EventSystem</w:t>
            </w:r>
          </w:p>
          <w:p w14:paraId="1E2174B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RpcSs</w:t>
            </w:r>
          </w:p>
          <w:p w14:paraId="04878A0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NTDS</w:t>
            </w:r>
          </w:p>
          <w:p w14:paraId="5EC686C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DnsCache</w:t>
            </w:r>
          </w:p>
          <w:p w14:paraId="012C890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DFSR</w:t>
            </w:r>
          </w:p>
          <w:p w14:paraId="2490E4F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IsmServ</w:t>
            </w:r>
          </w:p>
          <w:p w14:paraId="65ACF6B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kdc</w:t>
            </w:r>
          </w:p>
          <w:p w14:paraId="378233D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SamSs</w:t>
            </w:r>
          </w:p>
          <w:p w14:paraId="190BC7C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LanmanServer</w:t>
            </w:r>
          </w:p>
          <w:p w14:paraId="73FBDCC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LanmanWorkstation</w:t>
            </w:r>
          </w:p>
          <w:p w14:paraId="2050D28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w32time</w:t>
            </w:r>
          </w:p>
          <w:p w14:paraId="57AA173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Checking Service: NETLOGON</w:t>
            </w:r>
          </w:p>
          <w:p w14:paraId="334917A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Services</w:t>
            </w:r>
          </w:p>
          <w:p w14:paraId="161C715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SystemLog</w:t>
            </w:r>
          </w:p>
          <w:p w14:paraId="5C3558D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* The System Event log test</w:t>
            </w:r>
          </w:p>
          <w:p w14:paraId="059D42F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EventID: 0x00002720</w:t>
            </w:r>
          </w:p>
          <w:p w14:paraId="7D1DB2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21:27:14</w:t>
            </w:r>
          </w:p>
          <w:p w14:paraId="7745684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3CBE62D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6EE3372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1DC8044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1D59C0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1743C0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WBEA\cvskservice SID (S-1-5-21-2560790381-2917892526-3947750590-1276) from address LocalHost (Using LRPC) running in the application container Unavailable SID (Unavailable). This security permission can be modified using the Component Services administrative tool.</w:t>
            </w:r>
          </w:p>
          <w:p w14:paraId="1D2C28D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EventID: 0x00002720</w:t>
            </w:r>
          </w:p>
          <w:p w14:paraId="4228743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21:27:14</w:t>
            </w:r>
          </w:p>
          <w:p w14:paraId="24FF11D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   Event String:</w:t>
            </w:r>
          </w:p>
          <w:p w14:paraId="685D016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530AEBF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650C052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192E848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289E32D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WBEA\cvskservice SID (S-1-5-21-2560790381-2917892526-3947750590-1276) from address LocalHost (Using LRPC) running in the application container Unavailable SID (Unavailable). This security permission can be modified using the Component Services administrative tool.</w:t>
            </w:r>
          </w:p>
          <w:p w14:paraId="5810294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EventID: 0x00002720</w:t>
            </w:r>
          </w:p>
          <w:p w14:paraId="7F0B9EB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21:27:16</w:t>
            </w:r>
          </w:p>
          <w:p w14:paraId="7BD3E4B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0AF9F01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317B567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63B156C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255B86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434C9DB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WBEA\cvskservice SID (S-1-5-21-2560790381-2917892526-3947750590-1276) from address LocalHost (Using LRPC) running in the application container Unavailable SID (Unavailable). This security permission can be modified using the Component Services administrative tool.</w:t>
            </w:r>
          </w:p>
          <w:p w14:paraId="6D4BFB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EventID: 0x00002720</w:t>
            </w:r>
          </w:p>
          <w:p w14:paraId="16EB26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21:27:17</w:t>
            </w:r>
          </w:p>
          <w:p w14:paraId="561F6BC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0E77A8B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1F8F1C2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503841E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1944780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72BCB6B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WBEA\cvskservice SID (S-1-5-21-2560790381-2917892526-3947750590-1276) from address LocalHost (Using LRPC) running in the application container Unavailable SID (Unavailable). This security permission can be modified using the Component Services administrative tool.</w:t>
            </w:r>
          </w:p>
          <w:p w14:paraId="4CB9BFE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EventID: 0x00002720</w:t>
            </w:r>
          </w:p>
          <w:p w14:paraId="0D04CB4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21:27:18</w:t>
            </w:r>
          </w:p>
          <w:p w14:paraId="0BF7370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26064E3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5AF3BC4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538A7B8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02B2E44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23EC750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WBEA\cvskservice SID (S-1-5-21-2560790381-2917892526-3947750590-1276) from address LocalHost (Using LRPC) running in the application container Unavailable SID (Unavailable). This security permission can be modified using the Component Services administrative tool.</w:t>
            </w:r>
          </w:p>
          <w:p w14:paraId="4151487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EventID: 0x00002720</w:t>
            </w:r>
          </w:p>
          <w:p w14:paraId="6656927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21:27:18</w:t>
            </w:r>
          </w:p>
          <w:p w14:paraId="223DBBC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3559348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3A420A1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      {D63B10C5-BB46-4990-A94F-E40B9D520160}</w:t>
            </w:r>
          </w:p>
          <w:p w14:paraId="1289304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340CEDA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6F06EB4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WBEA\cvskservice SID (S-1-5-21-2560790381-2917892526-3947750590-1276) from address LocalHost (Using LRPC) running in the application container Unavailable SID (Unavailable). This security permission can be modified using the Component Services administrative tool.</w:t>
            </w:r>
          </w:p>
          <w:p w14:paraId="777DC09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 error event occurred.  EventID: 0x00002720</w:t>
            </w:r>
          </w:p>
          <w:p w14:paraId="2E513B3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Time Generated: 07/14/2021   21:27:18</w:t>
            </w:r>
          </w:p>
          <w:p w14:paraId="7D58896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Event String:</w:t>
            </w:r>
          </w:p>
          <w:p w14:paraId="489C6D5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The application-specific permission settings do not grant Local Activation permission for the COM Server application with CLSID </w:t>
            </w:r>
          </w:p>
          <w:p w14:paraId="341B878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{D63B10C5-BB46-4990-A94F-E40B9D520160}</w:t>
            </w:r>
          </w:p>
          <w:p w14:paraId="1F2B5FF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and APPID </w:t>
            </w:r>
          </w:p>
          <w:p w14:paraId="5E0CA43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{9CA88EE3-ACB7-47C8-AFC4-AB702511C276}</w:t>
            </w:r>
          </w:p>
          <w:p w14:paraId="260417D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to the user WBEA\cvskservice SID (S-1-5-21-2560790381-2917892526-3947750590-1276) from address LocalHost (Using LRPC) running in the application container Unavailable SID (Unavailable). This security permission can be modified using the Component Services administrative tool.</w:t>
            </w:r>
          </w:p>
          <w:p w14:paraId="0613486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failed test SystemLog</w:t>
            </w:r>
          </w:p>
          <w:p w14:paraId="2CCC90B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Topology</w:t>
            </w:r>
          </w:p>
          <w:p w14:paraId="3ED7E63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VerifyEnterpriseReferences</w:t>
            </w:r>
          </w:p>
          <w:p w14:paraId="7BA8896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VerifyReferences</w:t>
            </w:r>
          </w:p>
          <w:p w14:paraId="0BAB123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(serverReference)</w:t>
            </w:r>
          </w:p>
          <w:p w14:paraId="3CE5FEC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CN=WBEA-AZ-S-DC01,OU=Domain Controllers,DC=ad,DC=wbea,DC=org and</w:t>
            </w:r>
          </w:p>
          <w:p w14:paraId="5E6BE05F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backlink on</w:t>
            </w:r>
          </w:p>
          <w:p w14:paraId="6B8B92A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CN=WBEA-AZ-S-DC01,CN=Servers,CN=Azure-Canada,CN=Sites,CN=Configuration,DC=ad,DC=wbea,DC=org</w:t>
            </w:r>
          </w:p>
          <w:p w14:paraId="6486BB7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are correct. </w:t>
            </w:r>
          </w:p>
          <w:p w14:paraId="1FD3463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(serverReferenceBL)</w:t>
            </w:r>
          </w:p>
          <w:p w14:paraId="0739480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CN=WBEA-AZ-S-DC01,CN=Topology,CN=Domain System Volume,CN=DFSR-GlobalSettings,CN=System,DC=ad,DC=wbea,DC=org</w:t>
            </w:r>
          </w:p>
          <w:p w14:paraId="3B8C25A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and backlink on</w:t>
            </w:r>
          </w:p>
          <w:p w14:paraId="0A8D68F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CN=NTDS Settings,CN=WBEA-AZ-S-DC01,CN=Servers,CN=Azure-Canada,CN=Sites,CN=Configuration,DC=ad,DC=wbea,DC=org</w:t>
            </w:r>
          </w:p>
          <w:p w14:paraId="6E00716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are correct. </w:t>
            </w:r>
          </w:p>
          <w:p w14:paraId="220BFDB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The system object reference (msDFSR-ComputerReferenceBL)</w:t>
            </w:r>
          </w:p>
          <w:p w14:paraId="411172C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CN=WBEA-AZ-S-DC01,CN=Topology,CN=Domain System Volume,CN=DFSR-GlobalSettings,CN=System,DC=ad,DC=wbea,DC=org</w:t>
            </w:r>
          </w:p>
          <w:p w14:paraId="556C3A1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and backlink on</w:t>
            </w:r>
          </w:p>
          <w:p w14:paraId="33FC83D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CN=WBEA-AZ-S-DC01,OU=Domain Controllers,DC=ad,DC=wbea,DC=org are</w:t>
            </w:r>
          </w:p>
          <w:p w14:paraId="795B2EB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correct. </w:t>
            </w:r>
          </w:p>
          <w:p w14:paraId="3A1B16B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WBEA-AZ-S-DC01 passed test VerifyReferences</w:t>
            </w:r>
          </w:p>
          <w:p w14:paraId="3C4433C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VerifyReplicas</w:t>
            </w:r>
          </w:p>
          <w:p w14:paraId="1F83B22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1A55B5D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DNS</w:t>
            </w:r>
          </w:p>
          <w:p w14:paraId="652CE9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DNS</w:t>
            </w:r>
          </w:p>
          <w:p w14:paraId="06FCD2F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</w:t>
            </w:r>
          </w:p>
          <w:p w14:paraId="2C35B5E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DNS</w:t>
            </w:r>
          </w:p>
          <w:p w14:paraId="239041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DNS</w:t>
            </w:r>
          </w:p>
          <w:p w14:paraId="703CEC5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6C44CDD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partition tests on : ForestDnsZones</w:t>
            </w:r>
          </w:p>
          <w:p w14:paraId="269A203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CheckSDRefDom</w:t>
            </w:r>
          </w:p>
          <w:p w14:paraId="01D2360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ForestDnsZones passed test CheckSDRefDom</w:t>
            </w:r>
          </w:p>
          <w:p w14:paraId="787024F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CrossRefValidation</w:t>
            </w:r>
          </w:p>
          <w:p w14:paraId="0146802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ForestDnsZones passed test</w:t>
            </w:r>
          </w:p>
          <w:p w14:paraId="08AE5A8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CrossRefValidation</w:t>
            </w:r>
          </w:p>
          <w:p w14:paraId="23D33C5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79BEB86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partition tests on : DomainDnsZones</w:t>
            </w:r>
          </w:p>
          <w:p w14:paraId="24B4FAA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CheckSDRefDom</w:t>
            </w:r>
          </w:p>
          <w:p w14:paraId="4DFFE55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DomainDnsZones passed test CheckSDRefDom</w:t>
            </w:r>
          </w:p>
          <w:p w14:paraId="6D0E98F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CrossRefValidation</w:t>
            </w:r>
          </w:p>
          <w:p w14:paraId="6410264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DomainDnsZones passed test</w:t>
            </w:r>
          </w:p>
          <w:p w14:paraId="5A9A7D0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CrossRefValidation</w:t>
            </w:r>
          </w:p>
          <w:p w14:paraId="73BBC86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0603836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partition tests on : Schema</w:t>
            </w:r>
          </w:p>
          <w:p w14:paraId="4FD540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CheckSDRefDom</w:t>
            </w:r>
          </w:p>
          <w:p w14:paraId="43112FDA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Schema passed test CheckSDRefDom</w:t>
            </w:r>
          </w:p>
          <w:p w14:paraId="0565A28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CrossRefValidation</w:t>
            </w:r>
          </w:p>
          <w:p w14:paraId="2718D0D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Schema passed test CrossRefValidation</w:t>
            </w:r>
          </w:p>
          <w:p w14:paraId="7E1079A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5917182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partition tests on : Configuration</w:t>
            </w:r>
          </w:p>
          <w:p w14:paraId="6606D4B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CheckSDRefDom</w:t>
            </w:r>
          </w:p>
          <w:p w14:paraId="2F1AE83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Configuration passed test CheckSDRefDom</w:t>
            </w:r>
          </w:p>
          <w:p w14:paraId="364C46C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CrossRefValidation</w:t>
            </w:r>
          </w:p>
          <w:p w14:paraId="2742FE6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Configuration passed test CrossRefValidation</w:t>
            </w:r>
          </w:p>
          <w:p w14:paraId="5025A5C8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4F55BBA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partition tests on : ad</w:t>
            </w:r>
          </w:p>
          <w:p w14:paraId="270BDE6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CheckSDRefDom</w:t>
            </w:r>
          </w:p>
          <w:p w14:paraId="0D5F601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ad passed test CheckSDRefDom</w:t>
            </w:r>
          </w:p>
          <w:p w14:paraId="1EF55FC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CrossRefValidation</w:t>
            </w:r>
          </w:p>
          <w:p w14:paraId="4668ACA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ad passed test CrossRefValidation</w:t>
            </w:r>
          </w:p>
          <w:p w14:paraId="38B3C46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</w:t>
            </w:r>
          </w:p>
          <w:p w14:paraId="63827F6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Running enterprise tests on : ad.wbea.org</w:t>
            </w:r>
          </w:p>
          <w:p w14:paraId="205F7A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Test omitted by user request: DNS</w:t>
            </w:r>
          </w:p>
          <w:p w14:paraId="09FA9E8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      Test omitted by user request: DNS</w:t>
            </w:r>
          </w:p>
          <w:p w14:paraId="6EA053C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LocatorCheck</w:t>
            </w:r>
          </w:p>
          <w:p w14:paraId="17BA854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GC Name: \\WBEA-FTM-S-DC01.ad.wbea.org</w:t>
            </w:r>
          </w:p>
          <w:p w14:paraId="6997F76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Locator Flags: 0xe000f1fd</w:t>
            </w:r>
          </w:p>
          <w:p w14:paraId="05FAA82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PDC Name: \\WBEA-FTM-S-DC01.ad.wbea.org</w:t>
            </w:r>
          </w:p>
          <w:p w14:paraId="7C12689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Locator Flags: 0xe000f1fd</w:t>
            </w:r>
          </w:p>
          <w:p w14:paraId="69434311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Time Server Name: \\WBEA-FTM-S-DC01.ad.wbea.org</w:t>
            </w:r>
          </w:p>
          <w:p w14:paraId="5470D7B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Locator Flags: 0xe000f1fd</w:t>
            </w:r>
          </w:p>
          <w:p w14:paraId="080F661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Preferred Time Server Name: \\WBEA-FTM-S-DC01.ad.wbea.org</w:t>
            </w:r>
          </w:p>
          <w:p w14:paraId="51CC2A1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Locator Flags: 0xe000f1fd</w:t>
            </w:r>
          </w:p>
          <w:p w14:paraId="207794D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KDC Name: \\WBEA-FTM-S-DC01.ad.wbea.org</w:t>
            </w:r>
          </w:p>
          <w:p w14:paraId="2696BA5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Locator Flags: 0xe000f1fd</w:t>
            </w:r>
          </w:p>
          <w:p w14:paraId="7F76EC6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ad.wbea.org passed test LocatorCheck</w:t>
            </w:r>
          </w:p>
          <w:p w14:paraId="1057F4A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Starting test: Intersite</w:t>
            </w:r>
          </w:p>
          <w:p w14:paraId="1950637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Doing intersite inbound replication test on site Ft-McMurray: </w:t>
            </w:r>
          </w:p>
          <w:p w14:paraId="3C0373D7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Locating &amp; Contacting Intersite Topology Generator (ISTG) ... </w:t>
            </w:r>
          </w:p>
          <w:p w14:paraId="6B7FC2C3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The ISTG for site Ft-McMurray is: WBEA-FTM-S-DC01. </w:t>
            </w:r>
          </w:p>
          <w:p w14:paraId="1F5FB3D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***Error: On server WBEA-FTM-S-DC01, DsReplicaGetInfo() failed,</w:t>
            </w:r>
          </w:p>
          <w:p w14:paraId="35841D6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error: 0x2105 "Replication access was denied." </w:t>
            </w:r>
          </w:p>
          <w:p w14:paraId="28688C0D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Inbound intersite replication test cannot proceed. </w:t>
            </w:r>
          </w:p>
          <w:p w14:paraId="4DD198D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Doing intersite inbound replication test on site Azure-Canada: </w:t>
            </w:r>
          </w:p>
          <w:p w14:paraId="7CE0C92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Locating &amp; Contacting Intersite Topology Generator (ISTG) ... </w:t>
            </w:r>
          </w:p>
          <w:p w14:paraId="569158E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The ISTG for site Azure-Canada is: WBEA-AZ-S-DC01. </w:t>
            </w:r>
          </w:p>
          <w:p w14:paraId="210C3BE9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Checking for down bridgeheads ... </w:t>
            </w:r>
          </w:p>
          <w:p w14:paraId="6D6310A4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Bridghead Ft-McMurray\WBEA-FTM-S-DC01 is up and replicating</w:t>
            </w:r>
          </w:p>
          <w:p w14:paraId="0C8249DC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fine. </w:t>
            </w:r>
          </w:p>
          <w:p w14:paraId="7D582E25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Bridghead Azure-Canada\WBEA-AZ-S-DC01 is up and replicating</w:t>
            </w:r>
          </w:p>
          <w:p w14:paraId="3AEF4E9B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fine. </w:t>
            </w:r>
          </w:p>
          <w:p w14:paraId="09A7723E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Doing in depth site analysis ... </w:t>
            </w:r>
          </w:p>
          <w:p w14:paraId="77D67782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All expected sites and bridgeheads are replicating into site</w:t>
            </w:r>
          </w:p>
          <w:p w14:paraId="79B39EE6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 Azure-Canada. </w:t>
            </w:r>
          </w:p>
          <w:p w14:paraId="7AE3D450" w14:textId="77777777" w:rsidR="00455381" w:rsidRDefault="00455381" w:rsidP="00AB3DC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......................... ad.wbea.org failed test Intersite</w:t>
            </w:r>
          </w:p>
          <w:p w14:paraId="1154FD86" w14:textId="77777777" w:rsidR="00455381" w:rsidRDefault="00455381" w:rsidP="00AB3DC4">
            <w:pPr>
              <w:rPr>
                <w:rFonts w:ascii="Calibri" w:hAnsi="Calibri" w:cs="Calibri"/>
              </w:rPr>
            </w:pPr>
          </w:p>
        </w:tc>
      </w:tr>
    </w:tbl>
    <w:p w14:paraId="6F7FF099" w14:textId="77777777" w:rsidR="00455381" w:rsidRDefault="00455381" w:rsidP="00455381"/>
    <w:p w14:paraId="5A5A5EEC" w14:textId="337CFF68" w:rsidR="00F61B99" w:rsidRDefault="00F61B99" w:rsidP="00455381">
      <w:pPr>
        <w:pStyle w:val="Heading2MS"/>
      </w:pPr>
    </w:p>
    <w:sectPr w:rsidR="00F61B99" w:rsidSect="002637A2">
      <w:headerReference w:type="default" r:id="rId13"/>
      <w:foot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3E721" w14:textId="77777777" w:rsidR="002C0891" w:rsidRDefault="002C0891" w:rsidP="00E07A2D">
      <w:pPr>
        <w:spacing w:after="0" w:line="240" w:lineRule="auto"/>
      </w:pPr>
      <w:r>
        <w:separator/>
      </w:r>
    </w:p>
  </w:endnote>
  <w:endnote w:type="continuationSeparator" w:id="0">
    <w:p w14:paraId="46EB6D13" w14:textId="77777777" w:rsidR="002C0891" w:rsidRDefault="002C0891" w:rsidP="00E07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">
    <w:altName w:val="Segoe UI"/>
    <w:charset w:val="00"/>
    <w:family w:val="auto"/>
    <w:pitch w:val="variable"/>
    <w:sig w:usb0="00000000" w:usb1="C000205B" w:usb2="00000009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Light">
    <w:altName w:val="Segoe UI"/>
    <w:charset w:val="00"/>
    <w:family w:val="swiss"/>
    <w:pitch w:val="variable"/>
    <w:sig w:usb0="00000287" w:usb1="4000205B" w:usb2="00000000" w:usb3="00000000" w:csb0="0000009F" w:csb1="00000000"/>
  </w:font>
  <w:font w:name="Segoe Semibold">
    <w:altName w:val="Segoe UI"/>
    <w:charset w:val="00"/>
    <w:family w:val="swiss"/>
    <w:pitch w:val="variable"/>
    <w:sig w:usb0="A00002AF" w:usb1="4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4169C" w14:textId="77777777" w:rsidR="005C0D5C" w:rsidRDefault="00CE315A">
    <w:pPr>
      <w:pStyle w:val="Footer"/>
    </w:pPr>
    <w:r w:rsidRPr="005C0D5C">
      <w:rPr>
        <w:noProof/>
      </w:rPr>
      <w:drawing>
        <wp:anchor distT="0" distB="0" distL="114300" distR="114300" simplePos="0" relativeHeight="251670528" behindDoc="0" locked="0" layoutInCell="1" allowOverlap="1" wp14:anchorId="09BDCEA4" wp14:editId="51AD2692">
          <wp:simplePos x="0" y="0"/>
          <wp:positionH relativeFrom="page">
            <wp:align>right</wp:align>
          </wp:positionH>
          <wp:positionV relativeFrom="paragraph">
            <wp:posOffset>195580</wp:posOffset>
          </wp:positionV>
          <wp:extent cx="7748905" cy="566420"/>
          <wp:effectExtent l="0" t="0" r="4445" b="5080"/>
          <wp:wrapNone/>
          <wp:docPr id="13" name="Picture 12">
            <a:extLst xmlns:a="http://schemas.openxmlformats.org/drawingml/2006/main">
              <a:ext uri="{FF2B5EF4-FFF2-40B4-BE49-F238E27FC236}">
                <a16:creationId xmlns:a16="http://schemas.microsoft.com/office/drawing/2014/main" id="{205FD56E-36EA-AD4E-97B6-0034FE218E1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>
                    <a:extLst>
                      <a:ext uri="{FF2B5EF4-FFF2-40B4-BE49-F238E27FC236}">
                        <a16:creationId xmlns:a16="http://schemas.microsoft.com/office/drawing/2014/main" id="{205FD56E-36EA-AD4E-97B6-0034FE218E1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8905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C0D5C">
      <w:rPr>
        <w:noProof/>
      </w:rPr>
      <w:drawing>
        <wp:anchor distT="0" distB="0" distL="114300" distR="114300" simplePos="0" relativeHeight="251672576" behindDoc="0" locked="0" layoutInCell="1" allowOverlap="1" wp14:anchorId="7AAD8355" wp14:editId="6D943AFA">
          <wp:simplePos x="0" y="0"/>
          <wp:positionH relativeFrom="column">
            <wp:posOffset>-871220</wp:posOffset>
          </wp:positionH>
          <wp:positionV relativeFrom="paragraph">
            <wp:posOffset>238125</wp:posOffset>
          </wp:positionV>
          <wp:extent cx="1733550" cy="636905"/>
          <wp:effectExtent l="0" t="0" r="0" b="0"/>
          <wp:wrapNone/>
          <wp:docPr id="14" name="Picture 13">
            <a:extLst xmlns:a="http://schemas.openxmlformats.org/drawingml/2006/main">
              <a:ext uri="{FF2B5EF4-FFF2-40B4-BE49-F238E27FC236}">
                <a16:creationId xmlns:a16="http://schemas.microsoft.com/office/drawing/2014/main" id="{48A2EC06-88E4-494D-AF14-60FD94708B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3">
                    <a:extLst>
                      <a:ext uri="{FF2B5EF4-FFF2-40B4-BE49-F238E27FC236}">
                        <a16:creationId xmlns:a16="http://schemas.microsoft.com/office/drawing/2014/main" id="{48A2EC06-88E4-494D-AF14-60FD94708B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636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94390A" w14:textId="77777777" w:rsidR="000A6917" w:rsidRDefault="00CE315A">
    <w:pPr>
      <w:pStyle w:val="Footer"/>
    </w:pPr>
    <w:r w:rsidRPr="005C0D5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AA7869F" wp14:editId="37E48111">
              <wp:simplePos x="0" y="0"/>
              <wp:positionH relativeFrom="page">
                <wp:align>right</wp:align>
              </wp:positionH>
              <wp:positionV relativeFrom="paragraph">
                <wp:posOffset>362585</wp:posOffset>
              </wp:positionV>
              <wp:extent cx="5281930" cy="184150"/>
              <wp:effectExtent l="0" t="0" r="0" b="0"/>
              <wp:wrapNone/>
              <wp:docPr id="10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1930" cy="1841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9777166" w14:textId="77777777" w:rsidR="005C0D5C" w:rsidRDefault="005C0D5C" w:rsidP="005C0D5C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Verdana" w:hAnsi="Verdana" w:cs="Verdana"/>
                              <w:i/>
                              <w:iCs/>
                              <w:color w:val="706259"/>
                              <w:kern w:val="24"/>
                              <w:sz w:val="12"/>
                              <w:szCs w:val="12"/>
                            </w:rPr>
                            <w:t>Insight Proprietary &amp; Confidential. Do Not Copy or Distribute. © 2019 Insight Direct USA, Inc. All Rights Reserved.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7869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364.7pt;margin-top:28.55pt;width:415.9pt;height:14.5pt;z-index:25167155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" filled="f" stroked="f">
              <v:textbox style="mso-fit-shape-to-text:t">
                <w:txbxContent>
                  <w:p w14:paraId="29777166" w14:textId="77777777" w:rsidR="005C0D5C" w:rsidRDefault="005C0D5C" w:rsidP="005C0D5C">
                    <w:pPr>
                      <w:jc w:val="righ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Verdana" w:hAnsi="Verdana" w:cs="Verdana"/>
                        <w:i/>
                        <w:iCs/>
                        <w:color w:val="706259"/>
                        <w:kern w:val="24"/>
                        <w:sz w:val="12"/>
                        <w:szCs w:val="12"/>
                      </w:rPr>
                      <w:t>Insight Proprietary &amp; Confidential. Do Not Copy or Distribute. © 2019 Insight Direct USA, Inc. All Rights Reserved.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90A3B" w14:textId="77777777" w:rsidR="004371DB" w:rsidRDefault="00CE315A">
    <w:pPr>
      <w:pStyle w:val="Footer"/>
    </w:pPr>
    <w:r w:rsidRPr="00CE315A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E2DFAFD" wp14:editId="4502B1EC">
              <wp:simplePos x="0" y="0"/>
              <wp:positionH relativeFrom="column">
                <wp:posOffset>3863340</wp:posOffset>
              </wp:positionH>
              <wp:positionV relativeFrom="paragraph">
                <wp:posOffset>336550</wp:posOffset>
              </wp:positionV>
              <wp:extent cx="5281930" cy="184150"/>
              <wp:effectExtent l="0" t="0" r="0" b="0"/>
              <wp:wrapNone/>
              <wp:docPr id="5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1930" cy="1841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BBCABFB" w14:textId="77777777" w:rsidR="00CE315A" w:rsidRDefault="00CE315A" w:rsidP="00CE315A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Verdana" w:hAnsi="Verdana" w:cs="Verdana"/>
                              <w:i/>
                              <w:iCs/>
                              <w:color w:val="706259"/>
                              <w:kern w:val="24"/>
                              <w:sz w:val="12"/>
                              <w:szCs w:val="12"/>
                            </w:rPr>
                            <w:t>Insight Proprietary &amp; Confidential. Do Not Copy or Distribute. © 2019 Insight Direct USA, Inc. All Rights Reserved.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2DFAF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4.2pt;margin-top:26.5pt;width:415.9pt;height:1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" filled="f" stroked="f">
              <v:textbox style="mso-fit-shape-to-text:t">
                <w:txbxContent>
                  <w:p w14:paraId="2BBCABFB" w14:textId="77777777" w:rsidR="00CE315A" w:rsidRDefault="00CE315A" w:rsidP="00CE315A">
                    <w:pPr>
                      <w:jc w:val="righ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Verdana" w:hAnsi="Verdana" w:cs="Verdana"/>
                        <w:i/>
                        <w:iCs/>
                        <w:color w:val="706259"/>
                        <w:kern w:val="24"/>
                        <w:sz w:val="12"/>
                        <w:szCs w:val="12"/>
                      </w:rPr>
                      <w:t>Insight Proprietary &amp; Confidential. Do Not Copy or Distribute. © 2019 Insight Direct USA, Inc. All Rights Reserved.</w:t>
                    </w:r>
                  </w:p>
                </w:txbxContent>
              </v:textbox>
            </v:shape>
          </w:pict>
        </mc:Fallback>
      </mc:AlternateContent>
    </w:r>
    <w:r w:rsidRPr="00CE315A">
      <w:rPr>
        <w:noProof/>
      </w:rPr>
      <w:drawing>
        <wp:anchor distT="0" distB="0" distL="114300" distR="114300" simplePos="0" relativeHeight="251674624" behindDoc="0" locked="0" layoutInCell="1" allowOverlap="1" wp14:anchorId="137087E0" wp14:editId="5F194762">
          <wp:simplePos x="0" y="0"/>
          <wp:positionH relativeFrom="page">
            <wp:align>right</wp:align>
          </wp:positionH>
          <wp:positionV relativeFrom="paragraph">
            <wp:posOffset>2540</wp:posOffset>
          </wp:positionV>
          <wp:extent cx="10029825" cy="641985"/>
          <wp:effectExtent l="0" t="0" r="9525" b="5715"/>
          <wp:wrapNone/>
          <wp:docPr id="9" name="Picture 12">
            <a:extLst xmlns:a="http://schemas.openxmlformats.org/drawingml/2006/main">
              <a:ext uri="{FF2B5EF4-FFF2-40B4-BE49-F238E27FC236}">
                <a16:creationId xmlns:a16="http://schemas.microsoft.com/office/drawing/2014/main" id="{205FD56E-36EA-AD4E-97B6-0034FE218E1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>
                    <a:extLst>
                      <a:ext uri="{FF2B5EF4-FFF2-40B4-BE49-F238E27FC236}">
                        <a16:creationId xmlns:a16="http://schemas.microsoft.com/office/drawing/2014/main" id="{205FD56E-36EA-AD4E-97B6-0034FE218E1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29825" cy="641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CE315A">
      <w:rPr>
        <w:noProof/>
      </w:rPr>
      <w:drawing>
        <wp:anchor distT="0" distB="0" distL="114300" distR="114300" simplePos="0" relativeHeight="251676672" behindDoc="0" locked="0" layoutInCell="1" allowOverlap="1" wp14:anchorId="67D45E7B" wp14:editId="59397364">
          <wp:simplePos x="0" y="0"/>
          <wp:positionH relativeFrom="column">
            <wp:posOffset>-871220</wp:posOffset>
          </wp:positionH>
          <wp:positionV relativeFrom="paragraph">
            <wp:posOffset>38100</wp:posOffset>
          </wp:positionV>
          <wp:extent cx="1733550" cy="636905"/>
          <wp:effectExtent l="0" t="0" r="0" b="0"/>
          <wp:wrapNone/>
          <wp:docPr id="11" name="Picture 13">
            <a:extLst xmlns:a="http://schemas.openxmlformats.org/drawingml/2006/main">
              <a:ext uri="{FF2B5EF4-FFF2-40B4-BE49-F238E27FC236}">
                <a16:creationId xmlns:a16="http://schemas.microsoft.com/office/drawing/2014/main" id="{48A2EC06-88E4-494D-AF14-60FD94708B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3">
                    <a:extLst>
                      <a:ext uri="{FF2B5EF4-FFF2-40B4-BE49-F238E27FC236}">
                        <a16:creationId xmlns:a16="http://schemas.microsoft.com/office/drawing/2014/main" id="{48A2EC06-88E4-494D-AF14-60FD94708B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371DB">
      <w:rPr>
        <w:noProof/>
      </w:rPr>
      <w:drawing>
        <wp:anchor distT="0" distB="0" distL="114300" distR="114300" simplePos="0" relativeHeight="251668480" behindDoc="0" locked="0" layoutInCell="1" allowOverlap="1" wp14:anchorId="0C0CB3F3" wp14:editId="5E6024FA">
          <wp:simplePos x="0" y="0"/>
          <wp:positionH relativeFrom="margin">
            <wp:posOffset>-653143</wp:posOffset>
          </wp:positionH>
          <wp:positionV relativeFrom="paragraph">
            <wp:posOffset>153637</wp:posOffset>
          </wp:positionV>
          <wp:extent cx="1231093" cy="285008"/>
          <wp:effectExtent l="0" t="0" r="7620" b="1270"/>
          <wp:wrapNone/>
          <wp:docPr id="8" name="Picture 8" descr="C:\Users\PMarino\Desktop\IMPT logos\Logo_PNG_PCM_blk&amp;wy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Marino\Desktop\IMPT logos\Logo_PNG_PCM_blk&amp;wyt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093" cy="285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E4D4A" w14:textId="77777777" w:rsidR="002C0891" w:rsidRDefault="002C0891" w:rsidP="00E07A2D">
      <w:pPr>
        <w:spacing w:after="0" w:line="240" w:lineRule="auto"/>
      </w:pPr>
      <w:r>
        <w:separator/>
      </w:r>
    </w:p>
  </w:footnote>
  <w:footnote w:type="continuationSeparator" w:id="0">
    <w:p w14:paraId="32594DF1" w14:textId="77777777" w:rsidR="002C0891" w:rsidRDefault="002C0891" w:rsidP="00E07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EFDBE" w14:textId="77777777" w:rsidR="000A6917" w:rsidRDefault="00067483">
    <w:pPr>
      <w:pStyle w:val="Header"/>
    </w:pPr>
    <w:r>
      <w:rPr>
        <w:noProof/>
      </w:rPr>
      <w:drawing>
        <wp:anchor distT="0" distB="0" distL="114300" distR="114300" simplePos="0" relativeHeight="251680768" behindDoc="0" locked="0" layoutInCell="1" allowOverlap="1" wp14:anchorId="6C03CB8B" wp14:editId="68A47F8A">
          <wp:simplePos x="0" y="0"/>
          <wp:positionH relativeFrom="column">
            <wp:posOffset>-676275</wp:posOffset>
          </wp:positionH>
          <wp:positionV relativeFrom="paragraph">
            <wp:posOffset>-457200</wp:posOffset>
          </wp:positionV>
          <wp:extent cx="1280160" cy="715010"/>
          <wp:effectExtent l="0" t="0" r="0" b="0"/>
          <wp:wrapTopAndBottom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00"/>
                  <a:stretch/>
                </pic:blipFill>
                <pic:spPr bwMode="auto">
                  <a:xfrm>
                    <a:off x="0" y="0"/>
                    <a:ext cx="1280160" cy="715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787F6" w14:textId="77777777" w:rsidR="004371DB" w:rsidRDefault="007D51F4">
    <w:pPr>
      <w:pStyle w:val="Header"/>
    </w:pPr>
    <w:r>
      <w:rPr>
        <w:noProof/>
      </w:rPr>
      <w:drawing>
        <wp:anchor distT="0" distB="0" distL="114300" distR="114300" simplePos="0" relativeHeight="251682816" behindDoc="0" locked="0" layoutInCell="1" allowOverlap="1" wp14:anchorId="543833F4" wp14:editId="0B2DFC1F">
          <wp:simplePos x="0" y="0"/>
          <wp:positionH relativeFrom="column">
            <wp:posOffset>-657225</wp:posOffset>
          </wp:positionH>
          <wp:positionV relativeFrom="paragraph">
            <wp:posOffset>-457200</wp:posOffset>
          </wp:positionV>
          <wp:extent cx="1280160" cy="715010"/>
          <wp:effectExtent l="0" t="0" r="0" b="0"/>
          <wp:wrapTopAndBottom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000"/>
                  <a:stretch/>
                </pic:blipFill>
                <pic:spPr bwMode="auto">
                  <a:xfrm>
                    <a:off x="0" y="0"/>
                    <a:ext cx="1280160" cy="715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85B86"/>
    <w:multiLevelType w:val="hybridMultilevel"/>
    <w:tmpl w:val="6A20D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C0412"/>
    <w:multiLevelType w:val="hybridMultilevel"/>
    <w:tmpl w:val="ACC0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A61D4"/>
    <w:multiLevelType w:val="multilevel"/>
    <w:tmpl w:val="94248EDA"/>
    <w:numStyleLink w:val="MSBullets"/>
  </w:abstractNum>
  <w:abstractNum w:abstractNumId="3" w15:restartNumberingAfterBreak="0">
    <w:nsid w:val="0E760293"/>
    <w:multiLevelType w:val="hybridMultilevel"/>
    <w:tmpl w:val="EE8E5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55788"/>
    <w:multiLevelType w:val="hybridMultilevel"/>
    <w:tmpl w:val="9CEA2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86C05"/>
    <w:multiLevelType w:val="hybridMultilevel"/>
    <w:tmpl w:val="9346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51C6B"/>
    <w:multiLevelType w:val="multilevel"/>
    <w:tmpl w:val="34A624D6"/>
    <w:lvl w:ilvl="0">
      <w:start w:val="1"/>
      <w:numFmt w:val="decimal"/>
      <w:pStyle w:val="Heading1NumMS"/>
      <w:lvlText w:val="%1"/>
      <w:lvlJc w:val="left"/>
      <w:pPr>
        <w:ind w:left="936" w:hanging="936"/>
      </w:pPr>
      <w:rPr>
        <w:rFonts w:hint="default"/>
      </w:rPr>
    </w:lvl>
    <w:lvl w:ilvl="1">
      <w:start w:val="1"/>
      <w:numFmt w:val="decimal"/>
      <w:pStyle w:val="Heading2NumMS"/>
      <w:lvlText w:val="%1.%2"/>
      <w:lvlJc w:val="left"/>
      <w:pPr>
        <w:ind w:left="5898" w:hanging="936"/>
      </w:pPr>
      <w:rPr>
        <w:rFonts w:hint="default"/>
      </w:rPr>
    </w:lvl>
    <w:lvl w:ilvl="2">
      <w:start w:val="1"/>
      <w:numFmt w:val="decimal"/>
      <w:pStyle w:val="Heading3NumMS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pStyle w:val="Heading4NumMS"/>
      <w:lvlText w:val="%1.%2.%3.%4"/>
      <w:lvlJc w:val="left"/>
      <w:pPr>
        <w:ind w:left="936" w:hanging="936"/>
      </w:pPr>
      <w:rPr>
        <w:rFonts w:hint="default"/>
      </w:rPr>
    </w:lvl>
    <w:lvl w:ilvl="4">
      <w:start w:val="1"/>
      <w:numFmt w:val="decimal"/>
      <w:pStyle w:val="Heading5NumMS"/>
      <w:lvlText w:val="%1.%2.%3.%4.%5"/>
      <w:lvlJc w:val="left"/>
      <w:pPr>
        <w:ind w:left="1224" w:hanging="122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4" w:hanging="122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882D46"/>
    <w:multiLevelType w:val="hybridMultilevel"/>
    <w:tmpl w:val="97C85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16097"/>
    <w:multiLevelType w:val="hybridMultilevel"/>
    <w:tmpl w:val="9FA04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04935"/>
    <w:multiLevelType w:val="hybridMultilevel"/>
    <w:tmpl w:val="BF441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771F88"/>
    <w:multiLevelType w:val="multilevel"/>
    <w:tmpl w:val="94248EDA"/>
    <w:styleLink w:val="MSBullets"/>
    <w:lvl w:ilvl="0">
      <w:start w:val="1"/>
      <w:numFmt w:val="bullet"/>
      <w:pStyle w:val="Bullet1MS"/>
      <w:lvlText w:val="▪"/>
      <w:lvlJc w:val="left"/>
      <w:pPr>
        <w:ind w:left="360" w:hanging="360"/>
      </w:pPr>
      <w:rPr>
        <w:rFonts w:ascii="Segoe" w:hAnsi="Segoe" w:hint="default"/>
        <w:color w:val="557EB9"/>
      </w:rPr>
    </w:lvl>
    <w:lvl w:ilvl="1">
      <w:start w:val="1"/>
      <w:numFmt w:val="bullet"/>
      <w:pStyle w:val="Bullet2MS"/>
      <w:lvlText w:val="−"/>
      <w:lvlJc w:val="left"/>
      <w:pPr>
        <w:ind w:left="720" w:hanging="360"/>
      </w:pPr>
      <w:rPr>
        <w:rFonts w:ascii="Segoe" w:hAnsi="Segoe" w:hint="default"/>
        <w:color w:val="557EB9"/>
      </w:rPr>
    </w:lvl>
    <w:lvl w:ilvl="2">
      <w:start w:val="1"/>
      <w:numFmt w:val="bullet"/>
      <w:pStyle w:val="Bullet3MS"/>
      <w:lvlText w:val="▪"/>
      <w:lvlJc w:val="left"/>
      <w:pPr>
        <w:ind w:left="1080" w:hanging="360"/>
      </w:pPr>
      <w:rPr>
        <w:rFonts w:ascii="Segoe" w:hAnsi="Segoe" w:hint="default"/>
        <w:color w:val="557EB9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9DE5211"/>
    <w:multiLevelType w:val="hybridMultilevel"/>
    <w:tmpl w:val="32323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85D45"/>
    <w:multiLevelType w:val="hybridMultilevel"/>
    <w:tmpl w:val="37A298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32B0D"/>
    <w:multiLevelType w:val="hybridMultilevel"/>
    <w:tmpl w:val="A6301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32433"/>
    <w:multiLevelType w:val="hybridMultilevel"/>
    <w:tmpl w:val="D6786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42230"/>
    <w:multiLevelType w:val="hybridMultilevel"/>
    <w:tmpl w:val="F0268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E425342"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  <w:color w:val="FF000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317441"/>
    <w:multiLevelType w:val="hybridMultilevel"/>
    <w:tmpl w:val="74347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0A7732"/>
    <w:multiLevelType w:val="hybridMultilevel"/>
    <w:tmpl w:val="F1828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AB3593"/>
    <w:multiLevelType w:val="hybridMultilevel"/>
    <w:tmpl w:val="27DC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EB753A"/>
    <w:multiLevelType w:val="hybridMultilevel"/>
    <w:tmpl w:val="EFCAB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E671AE"/>
    <w:multiLevelType w:val="hybridMultilevel"/>
    <w:tmpl w:val="DBB07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D6427"/>
    <w:multiLevelType w:val="hybridMultilevel"/>
    <w:tmpl w:val="D4AA1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B95C05"/>
    <w:multiLevelType w:val="hybridMultilevel"/>
    <w:tmpl w:val="D95EA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23770"/>
    <w:multiLevelType w:val="hybridMultilevel"/>
    <w:tmpl w:val="EC96C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16"/>
  </w:num>
  <w:num w:numId="4">
    <w:abstractNumId w:val="22"/>
  </w:num>
  <w:num w:numId="5">
    <w:abstractNumId w:val="13"/>
  </w:num>
  <w:num w:numId="6">
    <w:abstractNumId w:val="20"/>
  </w:num>
  <w:num w:numId="7">
    <w:abstractNumId w:val="14"/>
  </w:num>
  <w:num w:numId="8">
    <w:abstractNumId w:val="18"/>
  </w:num>
  <w:num w:numId="9">
    <w:abstractNumId w:val="19"/>
  </w:num>
  <w:num w:numId="10">
    <w:abstractNumId w:val="1"/>
  </w:num>
  <w:num w:numId="11">
    <w:abstractNumId w:val="7"/>
  </w:num>
  <w:num w:numId="12">
    <w:abstractNumId w:val="17"/>
  </w:num>
  <w:num w:numId="13">
    <w:abstractNumId w:val="3"/>
  </w:num>
  <w:num w:numId="14">
    <w:abstractNumId w:val="0"/>
  </w:num>
  <w:num w:numId="15">
    <w:abstractNumId w:val="5"/>
  </w:num>
  <w:num w:numId="16">
    <w:abstractNumId w:val="4"/>
  </w:num>
  <w:num w:numId="17">
    <w:abstractNumId w:val="8"/>
  </w:num>
  <w:num w:numId="18">
    <w:abstractNumId w:val="11"/>
  </w:num>
  <w:num w:numId="19">
    <w:abstractNumId w:val="8"/>
  </w:num>
  <w:num w:numId="20">
    <w:abstractNumId w:val="23"/>
  </w:num>
  <w:num w:numId="21">
    <w:abstractNumId w:val="21"/>
  </w:num>
  <w:num w:numId="22">
    <w:abstractNumId w:val="9"/>
  </w:num>
  <w:num w:numId="23">
    <w:abstractNumId w:val="6"/>
  </w:num>
  <w:num w:numId="24">
    <w:abstractNumId w:val="10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B99"/>
    <w:rsid w:val="00001B58"/>
    <w:rsid w:val="00020A27"/>
    <w:rsid w:val="00027D6B"/>
    <w:rsid w:val="00034C76"/>
    <w:rsid w:val="00035591"/>
    <w:rsid w:val="00042707"/>
    <w:rsid w:val="00067483"/>
    <w:rsid w:val="00071D32"/>
    <w:rsid w:val="00073E44"/>
    <w:rsid w:val="000819E6"/>
    <w:rsid w:val="00093B34"/>
    <w:rsid w:val="000A29E8"/>
    <w:rsid w:val="000A6917"/>
    <w:rsid w:val="000B341F"/>
    <w:rsid w:val="000C66CE"/>
    <w:rsid w:val="000E2F8C"/>
    <w:rsid w:val="00101BF3"/>
    <w:rsid w:val="0010706C"/>
    <w:rsid w:val="00132F53"/>
    <w:rsid w:val="00164E0C"/>
    <w:rsid w:val="00175526"/>
    <w:rsid w:val="00177B7B"/>
    <w:rsid w:val="00187D74"/>
    <w:rsid w:val="00197F90"/>
    <w:rsid w:val="001A4BD3"/>
    <w:rsid w:val="001A4EB7"/>
    <w:rsid w:val="001B0370"/>
    <w:rsid w:val="001B2641"/>
    <w:rsid w:val="001C10A0"/>
    <w:rsid w:val="001C24AB"/>
    <w:rsid w:val="001D13A2"/>
    <w:rsid w:val="001E0F55"/>
    <w:rsid w:val="00203FF8"/>
    <w:rsid w:val="00224E86"/>
    <w:rsid w:val="0023637A"/>
    <w:rsid w:val="00237FB8"/>
    <w:rsid w:val="00251273"/>
    <w:rsid w:val="00255B8C"/>
    <w:rsid w:val="002637A2"/>
    <w:rsid w:val="00297111"/>
    <w:rsid w:val="002A365C"/>
    <w:rsid w:val="002A56D3"/>
    <w:rsid w:val="002C0891"/>
    <w:rsid w:val="002C2BC6"/>
    <w:rsid w:val="002E224A"/>
    <w:rsid w:val="003045D7"/>
    <w:rsid w:val="00304F12"/>
    <w:rsid w:val="003050D9"/>
    <w:rsid w:val="00305645"/>
    <w:rsid w:val="00316947"/>
    <w:rsid w:val="00346458"/>
    <w:rsid w:val="00350DC7"/>
    <w:rsid w:val="0036798D"/>
    <w:rsid w:val="00387641"/>
    <w:rsid w:val="003B44DC"/>
    <w:rsid w:val="003B4872"/>
    <w:rsid w:val="003D1385"/>
    <w:rsid w:val="003D2B56"/>
    <w:rsid w:val="003E2C9A"/>
    <w:rsid w:val="00400F3E"/>
    <w:rsid w:val="004036C9"/>
    <w:rsid w:val="004139D6"/>
    <w:rsid w:val="00420B9F"/>
    <w:rsid w:val="004221FC"/>
    <w:rsid w:val="004267C4"/>
    <w:rsid w:val="004371DB"/>
    <w:rsid w:val="00446361"/>
    <w:rsid w:val="0044728D"/>
    <w:rsid w:val="00455381"/>
    <w:rsid w:val="00470106"/>
    <w:rsid w:val="00484E7A"/>
    <w:rsid w:val="00486917"/>
    <w:rsid w:val="004914D6"/>
    <w:rsid w:val="004A08E9"/>
    <w:rsid w:val="004A2C7D"/>
    <w:rsid w:val="004A51CC"/>
    <w:rsid w:val="004E44E3"/>
    <w:rsid w:val="004E71E2"/>
    <w:rsid w:val="00522260"/>
    <w:rsid w:val="005231CD"/>
    <w:rsid w:val="005328BB"/>
    <w:rsid w:val="00563D50"/>
    <w:rsid w:val="005767B4"/>
    <w:rsid w:val="0059172C"/>
    <w:rsid w:val="005A53F1"/>
    <w:rsid w:val="005B7FA7"/>
    <w:rsid w:val="005C0D5C"/>
    <w:rsid w:val="005F57A1"/>
    <w:rsid w:val="006044E3"/>
    <w:rsid w:val="00642649"/>
    <w:rsid w:val="0064437E"/>
    <w:rsid w:val="00675215"/>
    <w:rsid w:val="0067714F"/>
    <w:rsid w:val="006A096F"/>
    <w:rsid w:val="006B5E18"/>
    <w:rsid w:val="006C4ED1"/>
    <w:rsid w:val="006D717E"/>
    <w:rsid w:val="00703F82"/>
    <w:rsid w:val="00715507"/>
    <w:rsid w:val="00722934"/>
    <w:rsid w:val="0073625E"/>
    <w:rsid w:val="007375A8"/>
    <w:rsid w:val="007408DD"/>
    <w:rsid w:val="00745AD0"/>
    <w:rsid w:val="00755B79"/>
    <w:rsid w:val="007639B5"/>
    <w:rsid w:val="007948D6"/>
    <w:rsid w:val="007A778A"/>
    <w:rsid w:val="007B3E3F"/>
    <w:rsid w:val="007B4CDC"/>
    <w:rsid w:val="007D25B5"/>
    <w:rsid w:val="007D32CA"/>
    <w:rsid w:val="007D51F4"/>
    <w:rsid w:val="00816590"/>
    <w:rsid w:val="00827185"/>
    <w:rsid w:val="00837BD2"/>
    <w:rsid w:val="008430CD"/>
    <w:rsid w:val="00862397"/>
    <w:rsid w:val="00890A53"/>
    <w:rsid w:val="008A70D7"/>
    <w:rsid w:val="008B015C"/>
    <w:rsid w:val="008B0286"/>
    <w:rsid w:val="008B0445"/>
    <w:rsid w:val="008B6973"/>
    <w:rsid w:val="008C0A86"/>
    <w:rsid w:val="008D45E1"/>
    <w:rsid w:val="008D5F79"/>
    <w:rsid w:val="008E5994"/>
    <w:rsid w:val="008F1F1A"/>
    <w:rsid w:val="008F3CBB"/>
    <w:rsid w:val="00900836"/>
    <w:rsid w:val="0091334D"/>
    <w:rsid w:val="00913D14"/>
    <w:rsid w:val="00925CE1"/>
    <w:rsid w:val="009366A2"/>
    <w:rsid w:val="0094164B"/>
    <w:rsid w:val="00946B52"/>
    <w:rsid w:val="00955A63"/>
    <w:rsid w:val="00980CC7"/>
    <w:rsid w:val="00981F35"/>
    <w:rsid w:val="00986A8D"/>
    <w:rsid w:val="009871FE"/>
    <w:rsid w:val="009A64A1"/>
    <w:rsid w:val="009B1284"/>
    <w:rsid w:val="009C3F89"/>
    <w:rsid w:val="009D25FF"/>
    <w:rsid w:val="009D3332"/>
    <w:rsid w:val="009E3E21"/>
    <w:rsid w:val="009E7051"/>
    <w:rsid w:val="009F2216"/>
    <w:rsid w:val="00A0457C"/>
    <w:rsid w:val="00A45647"/>
    <w:rsid w:val="00A45983"/>
    <w:rsid w:val="00A514B8"/>
    <w:rsid w:val="00A81B9C"/>
    <w:rsid w:val="00A82B58"/>
    <w:rsid w:val="00A94F22"/>
    <w:rsid w:val="00AA62B7"/>
    <w:rsid w:val="00AC6D8D"/>
    <w:rsid w:val="00AD2AB2"/>
    <w:rsid w:val="00B04251"/>
    <w:rsid w:val="00B1087E"/>
    <w:rsid w:val="00B13F4D"/>
    <w:rsid w:val="00B32E4B"/>
    <w:rsid w:val="00B3341D"/>
    <w:rsid w:val="00B3791C"/>
    <w:rsid w:val="00B4085B"/>
    <w:rsid w:val="00B41F4A"/>
    <w:rsid w:val="00B60A56"/>
    <w:rsid w:val="00B83B7B"/>
    <w:rsid w:val="00B875E8"/>
    <w:rsid w:val="00B9644A"/>
    <w:rsid w:val="00B97A17"/>
    <w:rsid w:val="00BA1A00"/>
    <w:rsid w:val="00BC56BF"/>
    <w:rsid w:val="00BD5348"/>
    <w:rsid w:val="00BD5F44"/>
    <w:rsid w:val="00BE15B8"/>
    <w:rsid w:val="00BF7AF7"/>
    <w:rsid w:val="00C022AF"/>
    <w:rsid w:val="00C05F4D"/>
    <w:rsid w:val="00C12C8C"/>
    <w:rsid w:val="00C26787"/>
    <w:rsid w:val="00C4549A"/>
    <w:rsid w:val="00C7599D"/>
    <w:rsid w:val="00C75C86"/>
    <w:rsid w:val="00C81B61"/>
    <w:rsid w:val="00C8750F"/>
    <w:rsid w:val="00C87FB6"/>
    <w:rsid w:val="00C87FBF"/>
    <w:rsid w:val="00CA11D1"/>
    <w:rsid w:val="00CA1DEE"/>
    <w:rsid w:val="00CB0134"/>
    <w:rsid w:val="00CB0D71"/>
    <w:rsid w:val="00CC4995"/>
    <w:rsid w:val="00CC7D65"/>
    <w:rsid w:val="00CD71A4"/>
    <w:rsid w:val="00CE1727"/>
    <w:rsid w:val="00CE315A"/>
    <w:rsid w:val="00CE74EE"/>
    <w:rsid w:val="00D14DD7"/>
    <w:rsid w:val="00D17A73"/>
    <w:rsid w:val="00D329D1"/>
    <w:rsid w:val="00D441EC"/>
    <w:rsid w:val="00D56966"/>
    <w:rsid w:val="00D6418D"/>
    <w:rsid w:val="00D660F6"/>
    <w:rsid w:val="00D73E73"/>
    <w:rsid w:val="00D92094"/>
    <w:rsid w:val="00D95FC8"/>
    <w:rsid w:val="00DB5965"/>
    <w:rsid w:val="00DF0EC5"/>
    <w:rsid w:val="00DF773A"/>
    <w:rsid w:val="00DF7AE3"/>
    <w:rsid w:val="00E07A2D"/>
    <w:rsid w:val="00E10B67"/>
    <w:rsid w:val="00E12F29"/>
    <w:rsid w:val="00E17EAE"/>
    <w:rsid w:val="00E212C8"/>
    <w:rsid w:val="00E31275"/>
    <w:rsid w:val="00E52857"/>
    <w:rsid w:val="00E62FE7"/>
    <w:rsid w:val="00E638F1"/>
    <w:rsid w:val="00E6470B"/>
    <w:rsid w:val="00E64E9B"/>
    <w:rsid w:val="00E66255"/>
    <w:rsid w:val="00E71A50"/>
    <w:rsid w:val="00E7205B"/>
    <w:rsid w:val="00E86C2C"/>
    <w:rsid w:val="00E91C42"/>
    <w:rsid w:val="00EA5434"/>
    <w:rsid w:val="00EB00BB"/>
    <w:rsid w:val="00EB0510"/>
    <w:rsid w:val="00EB4659"/>
    <w:rsid w:val="00EC1666"/>
    <w:rsid w:val="00EC3882"/>
    <w:rsid w:val="00EC59BF"/>
    <w:rsid w:val="00ED0B74"/>
    <w:rsid w:val="00F12714"/>
    <w:rsid w:val="00F23BC8"/>
    <w:rsid w:val="00F26947"/>
    <w:rsid w:val="00F408AC"/>
    <w:rsid w:val="00F46E2D"/>
    <w:rsid w:val="00F60BC7"/>
    <w:rsid w:val="00F61B99"/>
    <w:rsid w:val="00F658B5"/>
    <w:rsid w:val="00FA3179"/>
    <w:rsid w:val="00FA7DDF"/>
    <w:rsid w:val="00FC3EC9"/>
    <w:rsid w:val="00FC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D9D564"/>
  <w15:chartTrackingRefBased/>
  <w15:docId w15:val="{449E2EF2-BD6E-4380-B80C-A3764728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0A0"/>
  </w:style>
  <w:style w:type="paragraph" w:styleId="Heading1">
    <w:name w:val="heading 1"/>
    <w:basedOn w:val="Normal"/>
    <w:next w:val="Normal"/>
    <w:link w:val="Heading1Char"/>
    <w:uiPriority w:val="9"/>
    <w:qFormat/>
    <w:rsid w:val="00E86C2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C2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C2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6C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2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86C2C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86C2C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86C2C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2C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2C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2C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2C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2C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Header">
    <w:name w:val="header"/>
    <w:basedOn w:val="Normal"/>
    <w:link w:val="HeaderChar"/>
    <w:uiPriority w:val="99"/>
    <w:unhideWhenUsed/>
    <w:rsid w:val="00E07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A2D"/>
  </w:style>
  <w:style w:type="paragraph" w:styleId="Footer">
    <w:name w:val="footer"/>
    <w:basedOn w:val="Normal"/>
    <w:link w:val="FooterChar"/>
    <w:uiPriority w:val="99"/>
    <w:unhideWhenUsed/>
    <w:rsid w:val="00E07A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A2D"/>
  </w:style>
  <w:style w:type="paragraph" w:styleId="Title">
    <w:name w:val="Title"/>
    <w:basedOn w:val="Normal"/>
    <w:next w:val="Normal"/>
    <w:link w:val="TitleChar"/>
    <w:uiPriority w:val="10"/>
    <w:qFormat/>
    <w:rsid w:val="00E86C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2C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ListParagraph">
    <w:name w:val="List Paragraph"/>
    <w:basedOn w:val="Normal"/>
    <w:uiPriority w:val="34"/>
    <w:qFormat/>
    <w:rsid w:val="008D45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45E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86C2C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4139D6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4139D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4139D6"/>
    <w:pPr>
      <w:spacing w:after="1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E86C2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2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86C2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86C2C"/>
    <w:rPr>
      <w:b/>
      <w:bCs/>
    </w:rPr>
  </w:style>
  <w:style w:type="character" w:styleId="Emphasis">
    <w:name w:val="Emphasis"/>
    <w:basedOn w:val="DefaultParagraphFont"/>
    <w:uiPriority w:val="20"/>
    <w:qFormat/>
    <w:rsid w:val="00E86C2C"/>
    <w:rPr>
      <w:i/>
      <w:iCs/>
    </w:rPr>
  </w:style>
  <w:style w:type="paragraph" w:styleId="NoSpacing">
    <w:name w:val="No Spacing"/>
    <w:uiPriority w:val="1"/>
    <w:qFormat/>
    <w:rsid w:val="00E86C2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86C2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2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2C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2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86C2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86C2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86C2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86C2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86C2C"/>
    <w:rPr>
      <w:b/>
      <w:bCs/>
      <w:smallCaps/>
    </w:rPr>
  </w:style>
  <w:style w:type="table" w:styleId="TableGrid">
    <w:name w:val="Table Grid"/>
    <w:basedOn w:val="TableNormal"/>
    <w:uiPriority w:val="99"/>
    <w:rsid w:val="00491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F79"/>
    <w:rPr>
      <w:color w:val="605E5C"/>
      <w:shd w:val="clear" w:color="auto" w:fill="E1DFDD"/>
    </w:rPr>
  </w:style>
  <w:style w:type="paragraph" w:customStyle="1" w:styleId="Heading1MS">
    <w:name w:val="Heading 1 MS"/>
    <w:next w:val="BodyMS"/>
    <w:qFormat/>
    <w:rsid w:val="00A81B9C"/>
    <w:pPr>
      <w:keepNext/>
      <w:keepLines/>
      <w:pageBreakBefore/>
      <w:spacing w:before="100" w:after="200" w:line="600" w:lineRule="exact"/>
      <w:outlineLvl w:val="0"/>
    </w:pPr>
    <w:rPr>
      <w:rFonts w:ascii="Segoe Light" w:eastAsiaTheme="minorHAnsi" w:hAnsi="Segoe Light"/>
      <w:color w:val="557EB9"/>
      <w:spacing w:val="10"/>
      <w:sz w:val="56"/>
      <w:szCs w:val="48"/>
    </w:rPr>
  </w:style>
  <w:style w:type="paragraph" w:customStyle="1" w:styleId="Heading2MS">
    <w:name w:val="Heading 2 MS"/>
    <w:next w:val="BodyMS"/>
    <w:qFormat/>
    <w:rsid w:val="00A81B9C"/>
    <w:pPr>
      <w:keepNext/>
      <w:keepLines/>
      <w:spacing w:before="200" w:after="100" w:line="240" w:lineRule="auto"/>
      <w:outlineLvl w:val="1"/>
    </w:pPr>
    <w:rPr>
      <w:rFonts w:ascii="Segoe Light" w:eastAsiaTheme="minorHAnsi" w:hAnsi="Segoe Light"/>
      <w:color w:val="557EB9"/>
      <w:sz w:val="40"/>
      <w:szCs w:val="36"/>
    </w:rPr>
  </w:style>
  <w:style w:type="paragraph" w:customStyle="1" w:styleId="BodyMS">
    <w:name w:val="Body MS"/>
    <w:qFormat/>
    <w:rsid w:val="00A81B9C"/>
    <w:pPr>
      <w:spacing w:before="200" w:after="200"/>
    </w:pPr>
    <w:rPr>
      <w:rFonts w:ascii="Segoe Light" w:eastAsiaTheme="minorHAnsi" w:hAnsi="Segoe Light"/>
    </w:rPr>
  </w:style>
  <w:style w:type="paragraph" w:customStyle="1" w:styleId="TableHeadingMS">
    <w:name w:val="Table Heading MS"/>
    <w:basedOn w:val="BodyMS"/>
    <w:next w:val="TableTextMS"/>
    <w:qFormat/>
    <w:rsid w:val="00A81B9C"/>
    <w:pPr>
      <w:keepNext/>
      <w:keepLines/>
      <w:spacing w:before="20" w:after="20"/>
      <w:jc w:val="center"/>
    </w:pPr>
    <w:rPr>
      <w:rFonts w:ascii="Segoe Semibold" w:hAnsi="Segoe Semibold"/>
      <w:color w:val="FFFFFF"/>
      <w:sz w:val="16"/>
      <w:szCs w:val="16"/>
    </w:rPr>
  </w:style>
  <w:style w:type="paragraph" w:customStyle="1" w:styleId="TableTextMS">
    <w:name w:val="Table Text MS"/>
    <w:basedOn w:val="BodyMS"/>
    <w:qFormat/>
    <w:rsid w:val="00A81B9C"/>
    <w:pPr>
      <w:spacing w:before="20" w:after="20"/>
    </w:pPr>
    <w:rPr>
      <w:rFonts w:ascii="Segoe" w:hAnsi="Segoe"/>
      <w:sz w:val="16"/>
      <w:szCs w:val="16"/>
    </w:rPr>
  </w:style>
  <w:style w:type="table" w:customStyle="1" w:styleId="MSTableStyle2">
    <w:name w:val="MS Table Style 2"/>
    <w:basedOn w:val="TableGrid"/>
    <w:uiPriority w:val="99"/>
    <w:rsid w:val="00A81B9C"/>
    <w:rPr>
      <w:rFonts w:ascii="Segoe" w:hAnsi="Segoe"/>
      <w:sz w:val="16"/>
      <w:szCs w:val="22"/>
    </w:rPr>
    <w:tblPr>
      <w:tblStyleRowBandSize w:val="1"/>
      <w:tblStyleColBandSize w:val="1"/>
      <w:tblInd w:w="115" w:type="dxa"/>
    </w:tblPr>
    <w:tblStylePr w:type="firstRow">
      <w:pPr>
        <w:wordWrap/>
        <w:ind w:leftChars="0" w:left="0" w:rightChars="0" w:right="0"/>
        <w:jc w:val="left"/>
      </w:pPr>
      <w:rPr>
        <w:rFonts w:ascii="Segoe Semibold" w:hAnsi="Segoe Semibold" w:cs="Times New Roman"/>
        <w:b/>
        <w:color w:val="FFFFFF"/>
        <w:sz w:val="16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nil"/>
          <w:insideV w:val="single" w:sz="4" w:space="0" w:color="FFFFFF"/>
          <w:tl2br w:val="nil"/>
          <w:tr2bl w:val="nil"/>
        </w:tcBorders>
        <w:shd w:val="clear" w:color="auto" w:fill="525251"/>
      </w:tcPr>
    </w:tblStylePr>
    <w:tblStylePr w:type="lastRow">
      <w:rPr>
        <w:b/>
        <w:i w:val="0"/>
        <w:color w:val="404040" w:themeColor="text1" w:themeTint="BF"/>
      </w:rPr>
      <w:tblPr/>
      <w:tcPr>
        <w:tcBorders>
          <w:top w:val="double" w:sz="12" w:space="0" w:color="8EAADB" w:themeColor="accent1" w:themeTint="99"/>
          <w:left w:val="nil"/>
          <w:bottom w:val="double" w:sz="12" w:space="0" w:color="8EAADB" w:themeColor="accent1" w:themeTint="9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i w:val="0"/>
        <w:color w:val="404040" w:themeColor="text1" w:themeTint="BF"/>
      </w:rPr>
    </w:tblStylePr>
    <w:tblStylePr w:type="lastCol">
      <w:rPr>
        <w:b/>
        <w:i w:val="0"/>
        <w:color w:val="404040" w:themeColor="text1" w:themeTint="BF"/>
      </w:r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9E2F3" w:themeFill="accent1" w:themeFillTint="33"/>
      </w:tcPr>
    </w:tblStylePr>
    <w:tblStylePr w:type="band1Horz">
      <w:rPr>
        <w:rFonts w:ascii="Segoe" w:hAnsi="Segoe" w:cs="Times New Roman"/>
        <w:sz w:val="16"/>
        <w:szCs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525251"/>
          <w:tl2br w:val="nil"/>
          <w:tr2bl w:val="nil"/>
        </w:tcBorders>
        <w:shd w:val="clear" w:color="auto" w:fill="F0F0F0"/>
      </w:tcPr>
    </w:tblStylePr>
    <w:tblStylePr w:type="band2Horz">
      <w:rPr>
        <w:rFonts w:ascii="Segoe" w:hAnsi="Segoe" w:cs="Times New Roman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525251"/>
          <w:tl2br w:val="nil"/>
          <w:tr2bl w:val="nil"/>
        </w:tcBorders>
        <w:shd w:val="clear" w:color="auto" w:fill="D4D4D4"/>
      </w:tcPr>
    </w:tblStylePr>
  </w:style>
  <w:style w:type="paragraph" w:customStyle="1" w:styleId="FooterSmall">
    <w:name w:val="Footer Small"/>
    <w:basedOn w:val="Footer"/>
    <w:uiPriority w:val="99"/>
    <w:rsid w:val="006D717E"/>
    <w:pPr>
      <w:tabs>
        <w:tab w:val="clear" w:pos="4680"/>
        <w:tab w:val="clear" w:pos="9360"/>
      </w:tabs>
      <w:spacing w:line="276" w:lineRule="auto"/>
    </w:pPr>
    <w:rPr>
      <w:rFonts w:ascii="Calibri" w:eastAsia="Calibri" w:hAnsi="Calibri" w:cs="Calibri"/>
      <w:sz w:val="12"/>
      <w:szCs w:val="12"/>
      <w:lang w:eastAsia="ja-JP"/>
    </w:rPr>
  </w:style>
  <w:style w:type="paragraph" w:customStyle="1" w:styleId="HeaderUnderline">
    <w:name w:val="Header Underline"/>
    <w:basedOn w:val="Header"/>
    <w:uiPriority w:val="99"/>
    <w:rsid w:val="006D717E"/>
    <w:pPr>
      <w:pBdr>
        <w:bottom w:val="single" w:sz="4" w:space="1" w:color="auto"/>
      </w:pBdr>
      <w:tabs>
        <w:tab w:val="clear" w:pos="4680"/>
        <w:tab w:val="clear" w:pos="9360"/>
      </w:tabs>
      <w:spacing w:line="276" w:lineRule="auto"/>
      <w:jc w:val="right"/>
    </w:pPr>
    <w:rPr>
      <w:rFonts w:ascii="Calibri" w:eastAsia="Calibri" w:hAnsi="Calibri" w:cs="Calibri"/>
      <w:sz w:val="16"/>
      <w:szCs w:val="16"/>
      <w:lang w:eastAsia="ja-JP"/>
    </w:rPr>
  </w:style>
  <w:style w:type="paragraph" w:customStyle="1" w:styleId="Heading1NumMS">
    <w:name w:val="Heading 1 Num MS"/>
    <w:basedOn w:val="Heading1MS"/>
    <w:next w:val="BodyMS"/>
    <w:qFormat/>
    <w:rsid w:val="006D717E"/>
    <w:pPr>
      <w:numPr>
        <w:numId w:val="23"/>
      </w:numPr>
      <w:tabs>
        <w:tab w:val="left" w:pos="936"/>
      </w:tabs>
    </w:pPr>
  </w:style>
  <w:style w:type="paragraph" w:customStyle="1" w:styleId="Heading2NumMS">
    <w:name w:val="Heading 2 Num MS"/>
    <w:basedOn w:val="Heading2MS"/>
    <w:next w:val="BodyMS"/>
    <w:qFormat/>
    <w:rsid w:val="006D717E"/>
    <w:pPr>
      <w:numPr>
        <w:ilvl w:val="1"/>
        <w:numId w:val="23"/>
      </w:numPr>
      <w:tabs>
        <w:tab w:val="left" w:pos="936"/>
      </w:tabs>
      <w:ind w:left="936"/>
    </w:pPr>
  </w:style>
  <w:style w:type="paragraph" w:customStyle="1" w:styleId="Heading3NumMS">
    <w:name w:val="Heading 3 Num MS"/>
    <w:basedOn w:val="Normal"/>
    <w:next w:val="BodyMS"/>
    <w:qFormat/>
    <w:rsid w:val="006D717E"/>
    <w:pPr>
      <w:keepNext/>
      <w:keepLines/>
      <w:numPr>
        <w:ilvl w:val="2"/>
        <w:numId w:val="23"/>
      </w:numPr>
      <w:tabs>
        <w:tab w:val="left" w:pos="936"/>
      </w:tabs>
      <w:spacing w:before="200" w:after="100" w:line="240" w:lineRule="auto"/>
      <w:outlineLvl w:val="2"/>
    </w:pPr>
    <w:rPr>
      <w:rFonts w:ascii="Segoe" w:eastAsiaTheme="minorHAnsi" w:hAnsi="Segoe"/>
      <w:i/>
      <w:color w:val="557EB9"/>
      <w:sz w:val="32"/>
      <w:szCs w:val="28"/>
    </w:rPr>
  </w:style>
  <w:style w:type="paragraph" w:customStyle="1" w:styleId="Heading4NumMS">
    <w:name w:val="Heading 4 Num MS"/>
    <w:basedOn w:val="Normal"/>
    <w:next w:val="BodyMS"/>
    <w:qFormat/>
    <w:rsid w:val="006D717E"/>
    <w:pPr>
      <w:keepNext/>
      <w:keepLines/>
      <w:numPr>
        <w:ilvl w:val="3"/>
        <w:numId w:val="23"/>
      </w:numPr>
      <w:tabs>
        <w:tab w:val="left" w:pos="936"/>
      </w:tabs>
      <w:spacing w:before="200" w:after="100" w:line="240" w:lineRule="auto"/>
      <w:outlineLvl w:val="3"/>
    </w:pPr>
    <w:rPr>
      <w:rFonts w:ascii="Segoe" w:eastAsiaTheme="minorHAnsi" w:hAnsi="Segoe"/>
      <w:color w:val="557EB9"/>
      <w:sz w:val="28"/>
      <w:szCs w:val="22"/>
    </w:rPr>
  </w:style>
  <w:style w:type="paragraph" w:customStyle="1" w:styleId="Heading5NumMS">
    <w:name w:val="Heading 5 Num MS"/>
    <w:basedOn w:val="Normal"/>
    <w:next w:val="BodyMS"/>
    <w:qFormat/>
    <w:rsid w:val="006D717E"/>
    <w:pPr>
      <w:keepNext/>
      <w:keepLines/>
      <w:numPr>
        <w:ilvl w:val="4"/>
        <w:numId w:val="23"/>
      </w:numPr>
      <w:tabs>
        <w:tab w:val="left" w:pos="1224"/>
      </w:tabs>
      <w:spacing w:before="200" w:after="100" w:line="240" w:lineRule="auto"/>
      <w:outlineLvl w:val="4"/>
    </w:pPr>
    <w:rPr>
      <w:rFonts w:ascii="Segoe Semibold" w:eastAsiaTheme="minorHAnsi" w:hAnsi="Segoe Semibold"/>
      <w:color w:val="557EB9"/>
      <w:sz w:val="22"/>
    </w:rPr>
  </w:style>
  <w:style w:type="paragraph" w:customStyle="1" w:styleId="Bullet1MS">
    <w:name w:val="Bullet 1 MS"/>
    <w:basedOn w:val="BodyMS"/>
    <w:qFormat/>
    <w:rsid w:val="006D717E"/>
    <w:pPr>
      <w:numPr>
        <w:numId w:val="25"/>
      </w:numPr>
      <w:spacing w:before="0" w:after="100"/>
    </w:pPr>
  </w:style>
  <w:style w:type="paragraph" w:customStyle="1" w:styleId="Bullet2MS">
    <w:name w:val="Bullet 2 MS"/>
    <w:basedOn w:val="Bullet1MS"/>
    <w:qFormat/>
    <w:rsid w:val="006D717E"/>
    <w:pPr>
      <w:numPr>
        <w:ilvl w:val="1"/>
      </w:numPr>
      <w:spacing w:line="240" w:lineRule="auto"/>
    </w:pPr>
  </w:style>
  <w:style w:type="paragraph" w:customStyle="1" w:styleId="Bullet3MS">
    <w:name w:val="Bullet 3 MS"/>
    <w:basedOn w:val="BodyMS"/>
    <w:qFormat/>
    <w:rsid w:val="006D717E"/>
    <w:pPr>
      <w:numPr>
        <w:ilvl w:val="2"/>
        <w:numId w:val="25"/>
      </w:numPr>
      <w:spacing w:before="0" w:after="100"/>
    </w:pPr>
  </w:style>
  <w:style w:type="numbering" w:customStyle="1" w:styleId="MSBullets">
    <w:name w:val="MS Bullets"/>
    <w:uiPriority w:val="99"/>
    <w:rsid w:val="006D717E"/>
    <w:pPr>
      <w:numPr>
        <w:numId w:val="24"/>
      </w:numPr>
    </w:pPr>
  </w:style>
  <w:style w:type="paragraph" w:customStyle="1" w:styleId="Default">
    <w:name w:val="Default"/>
    <w:rsid w:val="006D717E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paragraph" w:customStyle="1" w:styleId="TemplateInstructions">
    <w:name w:val="Template Instructions"/>
    <w:basedOn w:val="Default"/>
    <w:link w:val="TemplateInstructionsChar"/>
    <w:uiPriority w:val="9"/>
    <w:qFormat/>
    <w:rsid w:val="006D717E"/>
    <w:pPr>
      <w:spacing w:after="160"/>
    </w:pPr>
    <w:rPr>
      <w:rFonts w:ascii="Segoe UI" w:hAnsi="Segoe UI" w:cs="Segoe UI"/>
      <w:i/>
      <w:color w:val="FF5800"/>
      <w:sz w:val="20"/>
      <w:szCs w:val="20"/>
      <w:lang w:val="en-CA"/>
    </w:rPr>
  </w:style>
  <w:style w:type="character" w:customStyle="1" w:styleId="TemplateInstructionsChar">
    <w:name w:val="Template Instructions Char"/>
    <w:basedOn w:val="DefaultParagraphFont"/>
    <w:link w:val="TemplateInstructions"/>
    <w:uiPriority w:val="9"/>
    <w:rsid w:val="006D717E"/>
    <w:rPr>
      <w:rFonts w:ascii="Segoe UI" w:eastAsiaTheme="minorHAnsi" w:hAnsi="Segoe UI" w:cs="Segoe UI"/>
      <w:i/>
      <w:color w:val="FF5800"/>
      <w:lang w:val="en-CA"/>
    </w:rPr>
  </w:style>
  <w:style w:type="table" w:styleId="TableGridLight">
    <w:name w:val="Grid Table Light"/>
    <w:basedOn w:val="TableNormal"/>
    <w:uiPriority w:val="40"/>
    <w:rsid w:val="00F61B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\source\repos\CloudPractice\active%20directory\ADHealthReport\ADHealthReport\bin\Debug\Active%20Directory%20Health%20Assess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660712652C3D4CA11BED7D0607761A" ma:contentTypeVersion="11" ma:contentTypeDescription="Create a new document." ma:contentTypeScope="" ma:versionID="db9ac99c8c375e466cc86f092dc580b3">
  <xsd:schema xmlns:xsd="http://www.w3.org/2001/XMLSchema" xmlns:xs="http://www.w3.org/2001/XMLSchema" xmlns:p="http://schemas.microsoft.com/office/2006/metadata/properties" xmlns:ns2="add8a8a0-c517-4caf-be68-cff99cc4c588" xmlns:ns3="2ee8627c-bf4b-48fe-9049-dadf7a321d69" targetNamespace="http://schemas.microsoft.com/office/2006/metadata/properties" ma:root="true" ma:fieldsID="21e18f499d5d6d2dc85b4e3adfeaf21b" ns2:_="" ns3:_="">
    <xsd:import namespace="add8a8a0-c517-4caf-be68-cff99cc4c588"/>
    <xsd:import namespace="2ee8627c-bf4b-48fe-9049-dadf7a321d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8a8a0-c517-4caf-be68-cff99cc4c5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75f0790-b448-4443-8e9a-aed00f2c2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e8627c-bf4b-48fe-9049-dadf7a321d6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d076675-f3cd-4146-9bf0-ddeb11d4c7f4}" ma:internalName="TaxCatchAll" ma:showField="CatchAllData" ma:web="2ee8627c-bf4b-48fe-9049-dadf7a321d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e8627c-bf4b-48fe-9049-dadf7a321d69" xsi:nil="true"/>
    <lcf76f155ced4ddcb4097134ff3c332f xmlns="add8a8a0-c517-4caf-be68-cff99cc4c58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B6324-9732-4165-B742-3C6E808F5A9B}"/>
</file>

<file path=customXml/itemProps2.xml><?xml version="1.0" encoding="utf-8"?>
<ds:datastoreItem xmlns:ds="http://schemas.openxmlformats.org/officeDocument/2006/customXml" ds:itemID="{B320DB16-8C6C-427E-9AF8-6EC4D4603B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699227-7D78-4FBD-8A13-15F51868FB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50452F-6241-4D36-BB99-3528CD910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Active Directory Health Assessment Template.dotx</Template>
  <TotalTime>33</TotalTime>
  <Pages>1</Pages>
  <Words>7698</Words>
  <Characters>43885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PCM</Company>
  <LinksUpToDate>false</LinksUpToDate>
  <CharactersWithSpaces>51481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</dc:creator>
  <cp:keywords/>
  <dc:description/>
  <cp:lastModifiedBy>Herzig, Michael</cp:lastModifiedBy>
  <cp:revision>10</cp:revision>
  <dcterms:created xsi:type="dcterms:W3CDTF">2021-07-15T04:09:00Z</dcterms:created>
  <dcterms:modified xsi:type="dcterms:W3CDTF">2021-07-15T20:50:00Z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0x010100E1660712652C3D4CA11BED7D0607761A</vt:lpwstr>
  </property>
  <property fmtid="{D5CDD505-2E9C-101B-9397-08002B2CF9AE}" pid="3" name="CustomerName">
    <vt:lpwstr>CustomerName</vt:lpwstr>
  </property>
</Properties>
</file>